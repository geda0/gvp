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E8DA" w14:textId="77777777" w:rsidR="00EE4108" w:rsidRDefault="00EE4108" w:rsidP="00EE4108">
      <w:pPr>
        <w:pStyle w:val="Title"/>
        <w:jc w:val="center"/>
      </w:pPr>
    </w:p>
    <w:p w14:paraId="69363A5F" w14:textId="77777777" w:rsidR="00EE4108" w:rsidRDefault="00EE4108" w:rsidP="00EE4108">
      <w:pPr>
        <w:pStyle w:val="Title"/>
        <w:jc w:val="center"/>
      </w:pPr>
    </w:p>
    <w:p w14:paraId="66F08FF5" w14:textId="77777777" w:rsidR="00EE4108" w:rsidRDefault="00EE4108" w:rsidP="00EE4108">
      <w:pPr>
        <w:pStyle w:val="Title"/>
        <w:jc w:val="center"/>
      </w:pPr>
    </w:p>
    <w:p w14:paraId="757D6194" w14:textId="77777777" w:rsidR="00EE4108" w:rsidRDefault="00EE4108" w:rsidP="00EE4108">
      <w:pPr>
        <w:pStyle w:val="Title"/>
        <w:jc w:val="center"/>
      </w:pPr>
    </w:p>
    <w:p w14:paraId="5B150789" w14:textId="77777777" w:rsidR="00EE4108" w:rsidRDefault="00EE4108" w:rsidP="00EE4108">
      <w:pPr>
        <w:pStyle w:val="Title"/>
        <w:jc w:val="center"/>
      </w:pPr>
    </w:p>
    <w:p w14:paraId="6872B232" w14:textId="50CF06E8" w:rsidR="00EE4108" w:rsidRDefault="00EE4108" w:rsidP="00EE4108">
      <w:pPr>
        <w:pStyle w:val="Title"/>
        <w:jc w:val="center"/>
      </w:pPr>
      <w:r>
        <w:t>Decomposing the Monolith</w:t>
      </w:r>
    </w:p>
    <w:p w14:paraId="42BB8B54" w14:textId="68900C9C" w:rsidR="00EE4108" w:rsidRDefault="00EE4108" w:rsidP="00EE4108">
      <w:pPr>
        <w:jc w:val="center"/>
        <w:rPr>
          <w:rFonts w:asciiTheme="majorHAnsi" w:eastAsiaTheme="majorEastAsia" w:hAnsiTheme="majorHAnsi" w:cstheme="majorBidi"/>
          <w:b/>
          <w:color w:val="454541" w:themeColor="text2" w:themeTint="E6"/>
          <w:sz w:val="44"/>
          <w:szCs w:val="32"/>
        </w:rPr>
      </w:pPr>
      <w:r w:rsidRPr="00EE4108">
        <w:rPr>
          <w:rFonts w:asciiTheme="majorHAnsi" w:eastAsiaTheme="majorEastAsia" w:hAnsiTheme="majorHAnsi" w:cstheme="majorBidi"/>
          <w:b/>
          <w:color w:val="454541" w:themeColor="text2" w:themeTint="E6"/>
          <w:sz w:val="44"/>
          <w:szCs w:val="32"/>
        </w:rPr>
        <w:t xml:space="preserve">Using Domain-Driven Design </w:t>
      </w:r>
      <w:r>
        <w:rPr>
          <w:rFonts w:asciiTheme="majorHAnsi" w:eastAsiaTheme="majorEastAsia" w:hAnsiTheme="majorHAnsi" w:cstheme="majorBidi"/>
          <w:b/>
          <w:color w:val="454541" w:themeColor="text2" w:themeTint="E6"/>
          <w:sz w:val="44"/>
          <w:szCs w:val="32"/>
        </w:rPr>
        <w:t>&amp;</w:t>
      </w:r>
      <w:r w:rsidRPr="00EE4108">
        <w:rPr>
          <w:rFonts w:asciiTheme="majorHAnsi" w:eastAsiaTheme="majorEastAsia" w:hAnsiTheme="majorHAnsi" w:cstheme="majorBidi"/>
          <w:b/>
          <w:color w:val="454541" w:themeColor="text2" w:themeTint="E6"/>
          <w:sz w:val="44"/>
          <w:szCs w:val="32"/>
        </w:rPr>
        <w:t xml:space="preserve"> Event-driven Architecture</w:t>
      </w:r>
    </w:p>
    <w:p w14:paraId="0AE32E3A" w14:textId="05694612" w:rsidR="00524388" w:rsidRDefault="00524388" w:rsidP="00EE4108"/>
    <w:p w14:paraId="37EE8931" w14:textId="5F053145" w:rsidR="00524388" w:rsidRDefault="00524388"/>
    <w:p w14:paraId="71836873" w14:textId="77777777" w:rsidR="00EE4108" w:rsidRDefault="00EE4108"/>
    <w:p w14:paraId="2F5EA560" w14:textId="77777777" w:rsidR="00EE4108" w:rsidRDefault="00EE4108"/>
    <w:p w14:paraId="2B96F156" w14:textId="77777777" w:rsidR="00EE4108" w:rsidRDefault="00EE4108"/>
    <w:p w14:paraId="390B314D" w14:textId="77777777" w:rsidR="00EE4108" w:rsidRDefault="00EE4108"/>
    <w:p w14:paraId="2AD36E37" w14:textId="77777777" w:rsidR="00EE4108" w:rsidRDefault="00EE4108"/>
    <w:p w14:paraId="36A49C17" w14:textId="2656B30B" w:rsidR="00EE4108" w:rsidRPr="00EE4108" w:rsidRDefault="00EE4108" w:rsidP="00EE4108">
      <w:pPr>
        <w:pStyle w:val="Title"/>
        <w:rPr>
          <w:sz w:val="44"/>
          <w:szCs w:val="44"/>
        </w:rPr>
      </w:pPr>
      <w:r w:rsidRPr="00EE4108">
        <w:rPr>
          <w:sz w:val="44"/>
          <w:szCs w:val="44"/>
        </w:rPr>
        <w:lastRenderedPageBreak/>
        <w:t>Why Monoliths stall:</w:t>
      </w:r>
    </w:p>
    <w:p w14:paraId="5534B874" w14:textId="6DF8028D" w:rsidR="00EE4108" w:rsidRPr="00EE4108" w:rsidRDefault="00EE4108" w:rsidP="00EE4108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 w:rsidRPr="00EE4108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Most successful systems start as a Monolith, and pre-mature decomposition is not needed.</w:t>
      </w:r>
    </w:p>
    <w:p w14:paraId="793018F6" w14:textId="7B21ED2F" w:rsidR="00EE4108" w:rsidRPr="00EE4108" w:rsidRDefault="00EE4108" w:rsidP="00EE4108">
      <w:pPr>
        <w:rPr>
          <w:b/>
          <w:bCs/>
          <w:sz w:val="28"/>
          <w:szCs w:val="28"/>
        </w:rPr>
      </w:pPr>
      <w:r w:rsidRPr="00EE4108">
        <w:rPr>
          <w:b/>
          <w:bCs/>
          <w:sz w:val="28"/>
          <w:szCs w:val="28"/>
        </w:rPr>
        <w:t>Monoliths stall for three factors:</w:t>
      </w:r>
    </w:p>
    <w:p w14:paraId="453A9BF0" w14:textId="77777777" w:rsidR="00EE4108" w:rsidRDefault="00EE4108" w:rsidP="00EE41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E4108">
        <w:rPr>
          <w:sz w:val="28"/>
          <w:szCs w:val="28"/>
        </w:rPr>
        <w:t>Deployment coupling</w:t>
      </w:r>
    </w:p>
    <w:p w14:paraId="0DF00927" w14:textId="59D3557E" w:rsidR="00EE4108" w:rsidRDefault="00EE4108" w:rsidP="00EE4108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One release pipeline for everything</w:t>
      </w:r>
    </w:p>
    <w:p w14:paraId="4DEAB0F8" w14:textId="7020C984" w:rsidR="00EE4108" w:rsidRPr="00EE4108" w:rsidRDefault="00EE4108" w:rsidP="00EE4108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Larger blast radius, affects the whole product</w:t>
      </w:r>
      <w:r w:rsidR="00592BE6">
        <w:rPr>
          <w:sz w:val="28"/>
          <w:szCs w:val="28"/>
        </w:rPr>
        <w:br/>
      </w:r>
    </w:p>
    <w:p w14:paraId="747D28B7" w14:textId="77777777" w:rsidR="00EE4108" w:rsidRDefault="00EE4108" w:rsidP="00EE41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E4108">
        <w:rPr>
          <w:sz w:val="28"/>
          <w:szCs w:val="28"/>
        </w:rPr>
        <w:t>Runtime coupling</w:t>
      </w:r>
    </w:p>
    <w:p w14:paraId="70472A5D" w14:textId="1AFCBC6E" w:rsidR="00EE4108" w:rsidRDefault="00EE4108" w:rsidP="00EE4108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A slow path starves unrelated paths</w:t>
      </w:r>
    </w:p>
    <w:p w14:paraId="56ADB52F" w14:textId="34DFCAAF" w:rsidR="00EE4108" w:rsidRPr="00EE4108" w:rsidRDefault="00EE4108" w:rsidP="00EE4108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Shared DB threads</w:t>
      </w:r>
      <w:r w:rsidR="00592BE6">
        <w:rPr>
          <w:sz w:val="28"/>
          <w:szCs w:val="28"/>
        </w:rPr>
        <w:br/>
      </w:r>
    </w:p>
    <w:p w14:paraId="53F7BC90" w14:textId="1C2CBB80" w:rsidR="00EE4108" w:rsidRDefault="00EE4108" w:rsidP="00EE41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E4108">
        <w:rPr>
          <w:sz w:val="28"/>
          <w:szCs w:val="28"/>
        </w:rPr>
        <w:t>Cognitive coupling</w:t>
      </w:r>
    </w:p>
    <w:p w14:paraId="18F05662" w14:textId="11A2205D" w:rsidR="00EE4108" w:rsidRPr="00EE4108" w:rsidRDefault="00EE4108" w:rsidP="00EE4108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Single schema forces unrelated concepts to share entities</w:t>
      </w:r>
    </w:p>
    <w:p w14:paraId="6209C9CF" w14:textId="77777777" w:rsidR="00EE4108" w:rsidRDefault="00EE4108" w:rsidP="00EE4108"/>
    <w:p w14:paraId="61E7697C" w14:textId="2C9000D0" w:rsidR="00EE4108" w:rsidRDefault="00EE4108"/>
    <w:p w14:paraId="317B66B3" w14:textId="77777777" w:rsidR="00EE4108" w:rsidRDefault="00EE4108"/>
    <w:p w14:paraId="6B02E04D" w14:textId="77777777" w:rsidR="00EE4108" w:rsidRDefault="00EE4108"/>
    <w:p w14:paraId="700C1A1B" w14:textId="3DB9E371" w:rsidR="00EE4108" w:rsidRPr="00EE4108" w:rsidRDefault="00EE4108" w:rsidP="00EE4108">
      <w:pPr>
        <w:pStyle w:val="Title"/>
        <w:rPr>
          <w:sz w:val="44"/>
          <w:szCs w:val="44"/>
        </w:rPr>
      </w:pPr>
      <w:r>
        <w:rPr>
          <w:sz w:val="44"/>
          <w:szCs w:val="44"/>
        </w:rPr>
        <w:lastRenderedPageBreak/>
        <w:t>Domain-Driven Design</w:t>
      </w:r>
      <w:r w:rsidRPr="00EE4108">
        <w:rPr>
          <w:sz w:val="44"/>
          <w:szCs w:val="44"/>
        </w:rPr>
        <w:t>:</w:t>
      </w:r>
    </w:p>
    <w:p w14:paraId="771B8DDE" w14:textId="3B1584D1" w:rsidR="0054725F" w:rsidRPr="00EE4108" w:rsidRDefault="00EE4108" w:rsidP="004569F9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Inspired by “</w:t>
      </w:r>
      <w:r w:rsidRPr="00EE4108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Domain-Driven Design</w:t>
      </w:r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 xml:space="preserve"> (Eric Evans, 2003</w:t>
      </w:r>
      <w:proofErr w:type="gramStart"/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)</w:t>
      </w:r>
      <w:r w:rsidR="00C44849" w:rsidRPr="00C44849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 xml:space="preserve"> </w:t>
      </w:r>
      <w:r w:rsidR="00C44849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”</w:t>
      </w:r>
      <w:proofErr w:type="gramEnd"/>
      <w:r w:rsidRPr="00EE4108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.</w:t>
      </w:r>
      <w:r w:rsidR="005519CF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 xml:space="preserve"> </w:t>
      </w:r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Three essential concept</w:t>
      </w:r>
      <w:r w:rsidR="00C44849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s</w:t>
      </w:r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 xml:space="preserve"> to base our design.</w:t>
      </w:r>
      <w:r w:rsidR="004569F9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br/>
      </w:r>
    </w:p>
    <w:p w14:paraId="504789AC" w14:textId="30620C20" w:rsidR="00EE4108" w:rsidRPr="00C44849" w:rsidRDefault="00EE4108" w:rsidP="00C44849">
      <w:pPr>
        <w:rPr>
          <w:sz w:val="28"/>
          <w:szCs w:val="28"/>
        </w:rPr>
      </w:pPr>
      <w:r w:rsidRPr="00EE4108">
        <w:rPr>
          <w:b/>
          <w:bCs/>
          <w:sz w:val="28"/>
          <w:szCs w:val="28"/>
        </w:rPr>
        <w:t>Bounded context</w:t>
      </w:r>
      <w:r w:rsidR="0054725F">
        <w:rPr>
          <w:b/>
          <w:bCs/>
          <w:sz w:val="28"/>
          <w:szCs w:val="28"/>
        </w:rPr>
        <w:br/>
      </w:r>
      <w:r w:rsidRPr="00D82E0E">
        <w:rPr>
          <w:sz w:val="28"/>
          <w:szCs w:val="28"/>
        </w:rPr>
        <w:t>An explicit boundary within which a model and its vocabulary are consistent</w:t>
      </w:r>
      <w:r w:rsidR="005519CF" w:rsidRPr="00D82E0E">
        <w:rPr>
          <w:sz w:val="28"/>
          <w:szCs w:val="28"/>
        </w:rPr>
        <w:t>.</w:t>
      </w:r>
      <w:r w:rsidR="00C44849">
        <w:rPr>
          <w:sz w:val="28"/>
          <w:szCs w:val="28"/>
        </w:rPr>
        <w:br/>
      </w:r>
      <w:r w:rsidR="005519CF" w:rsidRPr="00D82E0E">
        <w:rPr>
          <w:sz w:val="28"/>
          <w:szCs w:val="28"/>
        </w:rPr>
        <w:t>For example: inside a context</w:t>
      </w:r>
      <w:r w:rsidR="00C44849">
        <w:rPr>
          <w:sz w:val="28"/>
          <w:szCs w:val="28"/>
        </w:rPr>
        <w:t>,</w:t>
      </w:r>
      <w:r w:rsidR="005519CF" w:rsidRPr="00D82E0E">
        <w:rPr>
          <w:sz w:val="28"/>
          <w:szCs w:val="28"/>
        </w:rPr>
        <w:t xml:space="preserve"> “subscription” means exactly one thing.</w:t>
      </w:r>
    </w:p>
    <w:p w14:paraId="350D77B7" w14:textId="6001D865" w:rsidR="00936BC3" w:rsidRPr="0054725F" w:rsidRDefault="005519CF" w:rsidP="005472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Ubiquitous language</w:t>
      </w:r>
      <w:r w:rsidR="0054725F">
        <w:rPr>
          <w:b/>
          <w:bCs/>
          <w:sz w:val="28"/>
          <w:szCs w:val="28"/>
        </w:rPr>
        <w:br/>
      </w:r>
      <w:r w:rsidR="00936BC3" w:rsidRPr="00D82E0E">
        <w:rPr>
          <w:sz w:val="28"/>
          <w:szCs w:val="28"/>
        </w:rPr>
        <w:t>Code, documentation, database, and conversations use the same language.</w:t>
      </w:r>
    </w:p>
    <w:p w14:paraId="7C6B4571" w14:textId="2F2477ED" w:rsidR="00936BC3" w:rsidRPr="0054725F" w:rsidRDefault="00936BC3" w:rsidP="005472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Aggregate</w:t>
      </w:r>
      <w:r w:rsidR="0054725F">
        <w:rPr>
          <w:b/>
          <w:bCs/>
          <w:sz w:val="28"/>
          <w:szCs w:val="28"/>
        </w:rPr>
        <w:br/>
      </w:r>
      <w:r w:rsidRPr="00D82E0E">
        <w:rPr>
          <w:sz w:val="28"/>
          <w:szCs w:val="28"/>
        </w:rPr>
        <w:t xml:space="preserve">Cluster objects treated as one unit of consistency, with a </w:t>
      </w:r>
      <w:proofErr w:type="gramStart"/>
      <w:r w:rsidRPr="00D82E0E">
        <w:rPr>
          <w:sz w:val="28"/>
          <w:szCs w:val="28"/>
        </w:rPr>
        <w:t>single entry</w:t>
      </w:r>
      <w:proofErr w:type="gramEnd"/>
      <w:r w:rsidRPr="00D82E0E">
        <w:rPr>
          <w:sz w:val="28"/>
          <w:szCs w:val="28"/>
        </w:rPr>
        <w:t xml:space="preserve"> point.</w:t>
      </w:r>
    </w:p>
    <w:p w14:paraId="6749BE06" w14:textId="77777777" w:rsidR="0054725F" w:rsidRDefault="0054725F" w:rsidP="0054725F">
      <w:pPr>
        <w:rPr>
          <w:sz w:val="28"/>
          <w:szCs w:val="28"/>
        </w:rPr>
      </w:pPr>
    </w:p>
    <w:p w14:paraId="66A805E2" w14:textId="053B3851" w:rsidR="005519CF" w:rsidRPr="0054725F" w:rsidRDefault="0054725F" w:rsidP="0054725F">
      <w:pPr>
        <w:rPr>
          <w:sz w:val="28"/>
          <w:szCs w:val="28"/>
        </w:rPr>
      </w:pPr>
      <w:r w:rsidRPr="00D82E0E">
        <w:rPr>
          <w:sz w:val="28"/>
          <w:szCs w:val="28"/>
        </w:rPr>
        <w:t xml:space="preserve">For our purpose, we are using </w:t>
      </w:r>
      <w:r w:rsidR="00853BBB">
        <w:rPr>
          <w:sz w:val="28"/>
          <w:szCs w:val="28"/>
        </w:rPr>
        <w:t>Domain-Driven Design</w:t>
      </w:r>
      <w:r w:rsidR="00A13990">
        <w:rPr>
          <w:sz w:val="28"/>
          <w:szCs w:val="28"/>
        </w:rPr>
        <w:t xml:space="preserve"> (DDD)</w:t>
      </w:r>
      <w:r w:rsidRPr="00D82E0E">
        <w:rPr>
          <w:sz w:val="28"/>
          <w:szCs w:val="28"/>
        </w:rPr>
        <w:t xml:space="preserve"> to find the service boundaries. Eventually, the boundary is where we will cut the new services.</w:t>
      </w:r>
    </w:p>
    <w:p w14:paraId="4D4EDBEF" w14:textId="53E574F9" w:rsidR="005519CF" w:rsidRDefault="005519CF" w:rsidP="00EE4108"/>
    <w:p w14:paraId="7B387BE5" w14:textId="6DD9E3A8" w:rsidR="005519CF" w:rsidRPr="00EE4108" w:rsidRDefault="005519CF" w:rsidP="005519CF">
      <w:pPr>
        <w:pStyle w:val="Title"/>
        <w:rPr>
          <w:sz w:val="44"/>
          <w:szCs w:val="44"/>
        </w:rPr>
      </w:pPr>
      <w:r>
        <w:rPr>
          <w:sz w:val="44"/>
          <w:szCs w:val="44"/>
        </w:rPr>
        <w:lastRenderedPageBreak/>
        <w:t>The core technique</w:t>
      </w:r>
      <w:r w:rsidRPr="00EE4108">
        <w:rPr>
          <w:sz w:val="44"/>
          <w:szCs w:val="44"/>
        </w:rPr>
        <w:t>:</w:t>
      </w:r>
      <w:r>
        <w:rPr>
          <w:sz w:val="44"/>
          <w:szCs w:val="44"/>
        </w:rPr>
        <w:t xml:space="preserve"> strangler-fig pattern</w:t>
      </w:r>
    </w:p>
    <w:p w14:paraId="26FCCC1D" w14:textId="4B2F4455" w:rsidR="00E60E1A" w:rsidRDefault="005519CF" w:rsidP="00E60E1A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Named by Martin Fowler after the vine that grows around a host tree and gradually replaces it.</w:t>
      </w:r>
    </w:p>
    <w:p w14:paraId="2BA01B2A" w14:textId="5C8AEDBE" w:rsidR="00E60E1A" w:rsidRPr="00EE4108" w:rsidRDefault="00E60E1A" w:rsidP="005519CF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sz w:val="28"/>
          <w:szCs w:val="28"/>
        </w:rPr>
        <w:t xml:space="preserve">While the </w:t>
      </w:r>
      <w:r w:rsidR="00A13990">
        <w:rPr>
          <w:b/>
          <w:bCs/>
          <w:sz w:val="28"/>
          <w:szCs w:val="28"/>
        </w:rPr>
        <w:t>concepts are the same for</w:t>
      </w:r>
      <w:r>
        <w:rPr>
          <w:b/>
          <w:bCs/>
          <w:sz w:val="28"/>
          <w:szCs w:val="28"/>
        </w:rPr>
        <w:t xml:space="preserve"> other cloud providers, we are using AWS</w:t>
      </w:r>
      <w:r w:rsidR="00A13990">
        <w:rPr>
          <w:b/>
          <w:bCs/>
          <w:sz w:val="28"/>
          <w:szCs w:val="28"/>
        </w:rPr>
        <w:t>.</w:t>
      </w:r>
    </w:p>
    <w:p w14:paraId="70E68E6E" w14:textId="44971626" w:rsidR="00936BC3" w:rsidRPr="00D82E0E" w:rsidRDefault="00936BC3" w:rsidP="00D82E0E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D82E0E">
        <w:rPr>
          <w:sz w:val="28"/>
          <w:szCs w:val="28"/>
        </w:rPr>
        <w:t>Add a Façade</w:t>
      </w:r>
      <w:r w:rsidR="00D82E0E" w:rsidRPr="00D82E0E">
        <w:rPr>
          <w:b/>
          <w:bCs/>
          <w:sz w:val="28"/>
          <w:szCs w:val="28"/>
        </w:rPr>
        <w:t xml:space="preserve"> </w:t>
      </w:r>
      <w:r w:rsidR="00D82E0E" w:rsidRPr="00D82E0E">
        <w:rPr>
          <w:sz w:val="28"/>
          <w:szCs w:val="28"/>
        </w:rPr>
        <w:t>(a r</w:t>
      </w:r>
      <w:r w:rsidRPr="00D82E0E">
        <w:rPr>
          <w:sz w:val="28"/>
          <w:szCs w:val="28"/>
        </w:rPr>
        <w:t xml:space="preserve">outing layer </w:t>
      </w:r>
      <w:r w:rsidR="00D82E0E" w:rsidRPr="00D82E0E">
        <w:rPr>
          <w:sz w:val="28"/>
          <w:szCs w:val="28"/>
        </w:rPr>
        <w:t xml:space="preserve">/ </w:t>
      </w:r>
      <w:r w:rsidRPr="00D82E0E">
        <w:rPr>
          <w:sz w:val="28"/>
          <w:szCs w:val="28"/>
        </w:rPr>
        <w:t>API Gateway) in front of the monolith</w:t>
      </w:r>
      <w:r w:rsidR="00D82E0E" w:rsidRPr="00D82E0E">
        <w:rPr>
          <w:sz w:val="28"/>
          <w:szCs w:val="28"/>
        </w:rPr>
        <w:t>.</w:t>
      </w:r>
    </w:p>
    <w:p w14:paraId="56978266" w14:textId="5D349077" w:rsidR="00D82E0E" w:rsidRPr="00D82E0E" w:rsidRDefault="00936BC3" w:rsidP="00D82E0E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D82E0E">
        <w:rPr>
          <w:sz w:val="28"/>
          <w:szCs w:val="28"/>
        </w:rPr>
        <w:t>Separate one bounded context into a new service</w:t>
      </w:r>
      <w:r w:rsidR="00D82E0E" w:rsidRPr="00D82E0E">
        <w:rPr>
          <w:sz w:val="28"/>
          <w:szCs w:val="28"/>
        </w:rPr>
        <w:t xml:space="preserve"> &amp; route the traffic.</w:t>
      </w:r>
    </w:p>
    <w:p w14:paraId="4EDDAE5F" w14:textId="4DAEBA88" w:rsidR="00D82E0E" w:rsidRPr="00E60E1A" w:rsidRDefault="00D82E0E" w:rsidP="00E60E1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D82E0E">
        <w:rPr>
          <w:sz w:val="28"/>
          <w:szCs w:val="28"/>
        </w:rPr>
        <w:t>Repeat step 2 until</w:t>
      </w:r>
      <w:r w:rsidR="006D1FE6">
        <w:rPr>
          <w:sz w:val="28"/>
          <w:szCs w:val="28"/>
        </w:rPr>
        <w:t xml:space="preserve"> the</w:t>
      </w:r>
      <w:r w:rsidRPr="00D82E0E">
        <w:rPr>
          <w:sz w:val="28"/>
          <w:szCs w:val="28"/>
        </w:rPr>
        <w:t xml:space="preserve"> monolith is slim.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9"/>
        <w:gridCol w:w="4340"/>
        <w:gridCol w:w="4340"/>
      </w:tblGrid>
      <w:tr w:rsidR="00D82E0E" w14:paraId="7FD27125" w14:textId="77777777" w:rsidTr="00EF5604">
        <w:trPr>
          <w:trHeight w:val="575"/>
        </w:trPr>
        <w:tc>
          <w:tcPr>
            <w:tcW w:w="4339" w:type="dxa"/>
            <w:shd w:val="clear" w:color="auto" w:fill="3977B4"/>
            <w:vAlign w:val="center"/>
          </w:tcPr>
          <w:p w14:paraId="62449F96" w14:textId="26DBADE9" w:rsidR="00D82E0E" w:rsidRPr="00EF5604" w:rsidRDefault="00D82E0E" w:rsidP="00D82E0E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EF5604">
              <w:rPr>
                <w:color w:val="FFFFFF" w:themeColor="background1"/>
                <w:sz w:val="28"/>
                <w:szCs w:val="28"/>
              </w:rPr>
              <w:t xml:space="preserve">Stage 1 </w:t>
            </w:r>
            <w:r w:rsidR="00C44849">
              <w:rPr>
                <w:color w:val="FFFFFF" w:themeColor="background1"/>
                <w:sz w:val="28"/>
                <w:szCs w:val="28"/>
              </w:rPr>
              <w:t>–</w:t>
            </w:r>
            <w:r w:rsidRPr="00EF5604">
              <w:rPr>
                <w:color w:val="FFFFFF" w:themeColor="background1"/>
                <w:sz w:val="28"/>
                <w:szCs w:val="28"/>
              </w:rPr>
              <w:t xml:space="preserve"> </w:t>
            </w:r>
            <w:r w:rsidR="00C44849">
              <w:rPr>
                <w:color w:val="FFFFFF" w:themeColor="background1"/>
                <w:sz w:val="28"/>
                <w:szCs w:val="28"/>
              </w:rPr>
              <w:t>Today</w:t>
            </w:r>
          </w:p>
        </w:tc>
        <w:tc>
          <w:tcPr>
            <w:tcW w:w="4340" w:type="dxa"/>
            <w:shd w:val="clear" w:color="auto" w:fill="3977B4"/>
            <w:vAlign w:val="center"/>
          </w:tcPr>
          <w:p w14:paraId="7DAB2C4F" w14:textId="6F19DB45" w:rsidR="00D82E0E" w:rsidRPr="00EF5604" w:rsidRDefault="00D82E0E" w:rsidP="00D82E0E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EF5604">
              <w:rPr>
                <w:color w:val="FFFFFF" w:themeColor="background1"/>
                <w:sz w:val="28"/>
                <w:szCs w:val="28"/>
              </w:rPr>
              <w:t>Stage 2 – First Service</w:t>
            </w:r>
          </w:p>
        </w:tc>
        <w:tc>
          <w:tcPr>
            <w:tcW w:w="4340" w:type="dxa"/>
            <w:shd w:val="clear" w:color="auto" w:fill="3977B4"/>
            <w:vAlign w:val="center"/>
          </w:tcPr>
          <w:p w14:paraId="2ACFC557" w14:textId="6775CBD8" w:rsidR="00D82E0E" w:rsidRPr="00EF5604" w:rsidRDefault="00D82E0E" w:rsidP="00D82E0E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EF5604">
              <w:rPr>
                <w:color w:val="FFFFFF" w:themeColor="background1"/>
                <w:sz w:val="28"/>
                <w:szCs w:val="28"/>
              </w:rPr>
              <w:t>Stage 3 – Migrated</w:t>
            </w:r>
            <w:r w:rsidR="00E21FB3">
              <w:rPr>
                <w:color w:val="FFFFFF" w:themeColor="background1"/>
                <w:sz w:val="28"/>
                <w:szCs w:val="28"/>
              </w:rPr>
              <w:t xml:space="preserve"> (mostly)</w:t>
            </w:r>
          </w:p>
        </w:tc>
      </w:tr>
      <w:tr w:rsidR="00D82E0E" w14:paraId="58270D50" w14:textId="77777777" w:rsidTr="00E21FB3">
        <w:trPr>
          <w:trHeight w:val="3230"/>
        </w:trPr>
        <w:tc>
          <w:tcPr>
            <w:tcW w:w="4339" w:type="dxa"/>
          </w:tcPr>
          <w:p w14:paraId="474B90C7" w14:textId="5F83D56F" w:rsidR="00D82E0E" w:rsidRDefault="00E21FB3" w:rsidP="00D82E0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69F63CE" wp14:editId="1A53F20C">
                      <wp:simplePos x="0" y="0"/>
                      <wp:positionH relativeFrom="column">
                        <wp:posOffset>1240155</wp:posOffset>
                      </wp:positionH>
                      <wp:positionV relativeFrom="paragraph">
                        <wp:posOffset>676698</wp:posOffset>
                      </wp:positionV>
                      <wp:extent cx="0" cy="660400"/>
                      <wp:effectExtent l="50800" t="0" r="63500" b="38100"/>
                      <wp:wrapNone/>
                      <wp:docPr id="105103005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0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8FB0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97.65pt;margin-top:53.3pt;width:0;height:5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" strokecolor="#ff7a00 [3204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72FA8B" wp14:editId="7116897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1515322</wp:posOffset>
                      </wp:positionV>
                      <wp:extent cx="2581910" cy="465455"/>
                      <wp:effectExtent l="0" t="0" r="8890" b="17145"/>
                      <wp:wrapNone/>
                      <wp:docPr id="393192367" name="Cub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1910" cy="46545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5C13C6" w14:textId="6B837159" w:rsidR="00EF5604" w:rsidRDefault="00EF5604" w:rsidP="00EF5604">
                                  <w:pPr>
                                    <w:jc w:val="center"/>
                                  </w:pPr>
                                  <w:r>
                                    <w:t>Monolith – all services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72FA8B"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3" o:spid="_x0000_s1026" type="#_x0000_t16" style="position:absolute;margin-left:-.3pt;margin-top:119.3pt;width:203.3pt;height:36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" fillcolor="#efe197 [2169]" strokecolor="#e7d364 [3209]" strokeweight=".5pt">
                      <v:fill color2="#ebdb81 [2617]" rotate="t" colors="0 #f4e9b6;.5 #f1e4a8;1 #f2e298" focus="100%" type="gradient">
                        <o:fill v:ext="view" type="gradientUnscaled"/>
                      </v:fill>
                      <v:textbox>
                        <w:txbxContent>
                          <w:p w14:paraId="585C13C6" w14:textId="6B837159" w:rsidR="00EF5604" w:rsidRDefault="00EF5604" w:rsidP="00EF5604">
                            <w:pPr>
                              <w:jc w:val="center"/>
                            </w:pPr>
                            <w:r>
                              <w:t>Monolith – all services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A9EFEF" wp14:editId="0E667ED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149437</wp:posOffset>
                      </wp:positionV>
                      <wp:extent cx="2581910" cy="304800"/>
                      <wp:effectExtent l="0" t="0" r="8890" b="12700"/>
                      <wp:wrapNone/>
                      <wp:docPr id="59734698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191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DD8">
                                  <a:alpha val="47451"/>
                                </a:srgbClr>
                              </a:solidFill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7A45D6" w14:textId="77777777" w:rsidR="00EF5604" w:rsidRDefault="00EF5604" w:rsidP="00EF5604">
                                  <w:pPr>
                                    <w:jc w:val="center"/>
                                  </w:pPr>
                                  <w:r>
                                    <w:t>API Gateway (Façade)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A9EFEF" id="Rectangle 2" o:spid="_x0000_s1027" style="position:absolute;margin-left:-.5pt;margin-top:11.75pt;width:203.3pt;height:2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" fillcolor="#00bdd8" strokecolor="black [3200]" strokeweight=".5pt">
                      <v:fill opacity="31097f"/>
                      <v:textbox>
                        <w:txbxContent>
                          <w:p w14:paraId="2F7A45D6" w14:textId="77777777" w:rsidR="00EF5604" w:rsidRDefault="00EF5604" w:rsidP="00EF5604">
                            <w:pPr>
                              <w:jc w:val="center"/>
                            </w:pPr>
                            <w:r>
                              <w:t>API Gateway (Façade)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340" w:type="dxa"/>
          </w:tcPr>
          <w:p w14:paraId="38FDF158" w14:textId="0E6E6CB5" w:rsidR="00D82E0E" w:rsidRDefault="00E21FB3" w:rsidP="00D82E0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A81A262" wp14:editId="72A7562D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559012</wp:posOffset>
                      </wp:positionV>
                      <wp:extent cx="0" cy="829310"/>
                      <wp:effectExtent l="63500" t="0" r="50800" b="34290"/>
                      <wp:wrapNone/>
                      <wp:docPr id="119880965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29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D2A384" id="Straight Arrow Connector 8" o:spid="_x0000_s1026" type="#_x0000_t32" style="position:absolute;margin-left:25.4pt;margin-top:44pt;width:0;height:6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" strokecolor="#ff7a00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DEEB8C" wp14:editId="3D4D074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1510877</wp:posOffset>
                      </wp:positionV>
                      <wp:extent cx="2581910" cy="465455"/>
                      <wp:effectExtent l="0" t="0" r="8890" b="17145"/>
                      <wp:wrapNone/>
                      <wp:docPr id="1601078043" name="Cub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1910" cy="46545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901295" w14:textId="223B83A2" w:rsidR="00EF5604" w:rsidRDefault="00EF5604" w:rsidP="00EF5604">
                                  <w:pPr>
                                    <w:jc w:val="center"/>
                                  </w:pPr>
                                  <w:r>
                                    <w:t>Monolith –</w:t>
                                  </w:r>
                                  <w:r w:rsidR="00E21FB3">
                                    <w:t xml:space="preserve"> everything else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DEEB8C" id="_x0000_s1028" type="#_x0000_t16" style="position:absolute;margin-left:-.1pt;margin-top:118.95pt;width:203.3pt;height:36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" fillcolor="#efe197 [2169]" strokecolor="#e7d364 [3209]" strokeweight=".5pt">
                      <v:fill color2="#ebdb81 [2617]" rotate="t" colors="0 #f4e9b6;.5 #f1e4a8;1 #f2e298" focus="100%" type="gradient">
                        <o:fill v:ext="view" type="gradientUnscaled"/>
                      </v:fill>
                      <v:textbox>
                        <w:txbxContent>
                          <w:p w14:paraId="36901295" w14:textId="223B83A2" w:rsidR="00EF5604" w:rsidRDefault="00EF5604" w:rsidP="00EF5604">
                            <w:pPr>
                              <w:jc w:val="center"/>
                            </w:pPr>
                            <w:r>
                              <w:t>Monolith –</w:t>
                            </w:r>
                            <w:r w:rsidR="00E21FB3">
                              <w:t xml:space="preserve"> everything else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34169A0" wp14:editId="5517B50B">
                      <wp:simplePos x="0" y="0"/>
                      <wp:positionH relativeFrom="column">
                        <wp:posOffset>136313</wp:posOffset>
                      </wp:positionH>
                      <wp:positionV relativeFrom="paragraph">
                        <wp:posOffset>459740</wp:posOffset>
                      </wp:positionV>
                      <wp:extent cx="364067" cy="524933"/>
                      <wp:effectExtent l="0" t="0" r="29845" b="72390"/>
                      <wp:wrapNone/>
                      <wp:docPr id="338549572" name="Elb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4067" cy="524933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E72C8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7" o:spid="_x0000_s1026" type="#_x0000_t34" style="position:absolute;margin-left:10.75pt;margin-top:36.2pt;width:28.65pt;height:4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" strokecolor="#ff7a00 [3204]" strokeweight="1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11ECED9" wp14:editId="25B10640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840740</wp:posOffset>
                      </wp:positionV>
                      <wp:extent cx="2082165" cy="330200"/>
                      <wp:effectExtent l="0" t="0" r="13335" b="12700"/>
                      <wp:wrapNone/>
                      <wp:docPr id="772588968" name="Rounded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165" cy="330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CC346">
                                  <a:alpha val="50196"/>
                                </a:srgb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007391" w14:textId="556B6C13" w:rsidR="00E21FB3" w:rsidRDefault="00E21FB3" w:rsidP="00E21FB3">
                                  <w:pPr>
                                    <w:jc w:val="center"/>
                                  </w:pPr>
                                  <w:r>
                                    <w:t>Billing Service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1ECED9" id="Rounded Rectangle 6" o:spid="_x0000_s1029" style="position:absolute;margin-left:39.4pt;margin-top:66.2pt;width:163.95pt;height:2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" fillcolor="#9cc346" strokecolor="#171d09 [486]" strokeweight="1pt">
                      <v:fill opacity="32896f"/>
                      <v:stroke joinstyle="miter"/>
                      <v:textbox>
                        <w:txbxContent>
                          <w:p w14:paraId="05007391" w14:textId="556B6C13" w:rsidR="00E21FB3" w:rsidRDefault="00E21FB3" w:rsidP="00E21FB3">
                            <w:pPr>
                              <w:jc w:val="center"/>
                            </w:pPr>
                            <w:r>
                              <w:t>Billing Service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0A4512" wp14:editId="72833829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153247</wp:posOffset>
                      </wp:positionV>
                      <wp:extent cx="2581910" cy="304800"/>
                      <wp:effectExtent l="0" t="0" r="8890" b="12700"/>
                      <wp:wrapNone/>
                      <wp:docPr id="56762262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191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DD8">
                                  <a:alpha val="47451"/>
                                </a:srgbClr>
                              </a:solidFill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8A7D59" w14:textId="0C50B27F" w:rsidR="00EF5604" w:rsidRDefault="00EF5604" w:rsidP="00EF5604">
                                  <w:pPr>
                                    <w:jc w:val="center"/>
                                  </w:pPr>
                                  <w:r>
                                    <w:t>API Gateway (Façade)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0A4512" id="_x0000_s1030" style="position:absolute;margin-left:4.05pt;margin-top:12.05pt;width:203.3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" fillcolor="#00bdd8" strokecolor="black [3200]" strokeweight=".5pt">
                      <v:fill opacity="31097f"/>
                      <v:textbox>
                        <w:txbxContent>
                          <w:p w14:paraId="7C8A7D59" w14:textId="0C50B27F" w:rsidR="00EF5604" w:rsidRDefault="00EF5604" w:rsidP="00EF5604">
                            <w:pPr>
                              <w:jc w:val="center"/>
                            </w:pPr>
                            <w:r>
                              <w:t>API Gateway (Façade)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340" w:type="dxa"/>
          </w:tcPr>
          <w:p w14:paraId="012088A7" w14:textId="14BB3413" w:rsidR="00D82E0E" w:rsidRDefault="00E21FB3" w:rsidP="00D82E0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366DF1E" wp14:editId="20B9D820">
                      <wp:simplePos x="0" y="0"/>
                      <wp:positionH relativeFrom="column">
                        <wp:posOffset>362585</wp:posOffset>
                      </wp:positionH>
                      <wp:positionV relativeFrom="paragraph">
                        <wp:posOffset>605790</wp:posOffset>
                      </wp:positionV>
                      <wp:extent cx="0" cy="829310"/>
                      <wp:effectExtent l="63500" t="0" r="50800" b="34290"/>
                      <wp:wrapNone/>
                      <wp:docPr id="1878085249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29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8F44C" id="Straight Arrow Connector 8" o:spid="_x0000_s1026" type="#_x0000_t32" style="position:absolute;margin-left:28.55pt;margin-top:47.7pt;width:0;height:65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" strokecolor="#ff7a00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EFB3EF" wp14:editId="2FA34594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634365</wp:posOffset>
                      </wp:positionV>
                      <wp:extent cx="2014220" cy="786765"/>
                      <wp:effectExtent l="12700" t="12700" r="30480" b="26035"/>
                      <wp:wrapNone/>
                      <wp:docPr id="469104203" name="Rounded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4220" cy="78676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CC346">
                                  <a:alpha val="49804"/>
                                </a:srgbClr>
                              </a:solidFill>
                              <a:ln w="38100" cmpd="thickThin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23F785" w14:textId="77777777" w:rsidR="00E21FB3" w:rsidRDefault="00E21FB3" w:rsidP="00E21FB3">
                                  <w:pPr>
                                    <w:pStyle w:val="ListParagraph"/>
                                    <w:numPr>
                                      <w:ilvl w:val="0"/>
                                      <w:numId w:val="21"/>
                                    </w:numPr>
                                  </w:pPr>
                                  <w:r>
                                    <w:t>Billing Service</w:t>
                                  </w:r>
                                </w:p>
                                <w:p w14:paraId="6A0F90CD" w14:textId="780718B3" w:rsidR="00E21FB3" w:rsidRDefault="00E21FB3" w:rsidP="00E21FB3">
                                  <w:pPr>
                                    <w:pStyle w:val="ListParagraph"/>
                                    <w:numPr>
                                      <w:ilvl w:val="0"/>
                                      <w:numId w:val="21"/>
                                    </w:numPr>
                                  </w:pPr>
                                  <w:r>
                                    <w:t>Fulfillment Service</w:t>
                                  </w:r>
                                </w:p>
                                <w:p w14:paraId="0DE0C906" w14:textId="1BB1C6CE" w:rsidR="00E21FB3" w:rsidRDefault="00E21FB3" w:rsidP="004535A2">
                                  <w:pPr>
                                    <w:pStyle w:val="ListParagraph"/>
                                    <w:numPr>
                                      <w:ilvl w:val="0"/>
                                      <w:numId w:val="21"/>
                                    </w:numPr>
                                  </w:pPr>
                                  <w:r>
                                    <w:t>Other services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EFB3EF" id="_x0000_s1031" style="position:absolute;margin-left:44.4pt;margin-top:49.95pt;width:158.6pt;height:61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" fillcolor="#9cc346" strokecolor="#171d09 [486]" strokeweight="3pt">
                      <v:fill opacity="32639f"/>
                      <v:stroke linestyle="thickThin" joinstyle="miter"/>
                      <v:textbox>
                        <w:txbxContent>
                          <w:p w14:paraId="3D23F785" w14:textId="77777777" w:rsidR="00E21FB3" w:rsidRDefault="00E21FB3" w:rsidP="00E21FB3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Billing Service</w:t>
                            </w:r>
                          </w:p>
                          <w:p w14:paraId="6A0F90CD" w14:textId="780718B3" w:rsidR="00E21FB3" w:rsidRDefault="00E21FB3" w:rsidP="00E21FB3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Fulfillment Service</w:t>
                            </w:r>
                          </w:p>
                          <w:p w14:paraId="0DE0C906" w14:textId="1BB1C6CE" w:rsidR="00E21FB3" w:rsidRDefault="00E21FB3" w:rsidP="004535A2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Other services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47C635C" wp14:editId="4C624E0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1510877</wp:posOffset>
                      </wp:positionV>
                      <wp:extent cx="2581910" cy="465455"/>
                      <wp:effectExtent l="0" t="0" r="8890" b="17145"/>
                      <wp:wrapNone/>
                      <wp:docPr id="273103423" name="Cub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1910" cy="46545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E49972" w14:textId="671891D0" w:rsidR="00EF5604" w:rsidRDefault="00EF5604" w:rsidP="00EF5604">
                                  <w:pPr>
                                    <w:jc w:val="center"/>
                                  </w:pPr>
                                  <w:r>
                                    <w:t xml:space="preserve">Monolith – </w:t>
                                  </w:r>
                                  <w:r w:rsidR="00E21FB3">
                                    <w:t>remainder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7C635C" id="_x0000_s1032" type="#_x0000_t16" style="position:absolute;margin-left:-.45pt;margin-top:118.95pt;width:203.3pt;height:36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" fillcolor="#efe197 [2169]" strokecolor="#e7d364 [3209]" strokeweight=".5pt">
                      <v:fill color2="#ebdb81 [2617]" rotate="t" colors="0 #f4e9b6;.5 #f1e4a8;1 #f2e298" focus="100%" type="gradient">
                        <o:fill v:ext="view" type="gradientUnscaled"/>
                      </v:fill>
                      <v:textbox>
                        <w:txbxContent>
                          <w:p w14:paraId="1AE49972" w14:textId="671891D0" w:rsidR="00EF5604" w:rsidRDefault="00EF5604" w:rsidP="00EF5604">
                            <w:pPr>
                              <w:jc w:val="center"/>
                            </w:pPr>
                            <w:r>
                              <w:t xml:space="preserve">Monolith – </w:t>
                            </w:r>
                            <w:r w:rsidR="00E21FB3">
                              <w:t>remainder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399946C" wp14:editId="4E7104C1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438785</wp:posOffset>
                      </wp:positionV>
                      <wp:extent cx="363855" cy="524510"/>
                      <wp:effectExtent l="0" t="0" r="29845" b="72390"/>
                      <wp:wrapNone/>
                      <wp:docPr id="299146594" name="Elb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3855" cy="52451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3D981D" id="Elbow Connector 7" o:spid="_x0000_s1026" type="#_x0000_t34" style="position:absolute;margin-left:13.85pt;margin-top:34.55pt;width:28.65pt;height:41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" strokecolor="#ff7a00 [3204]" strokeweight="1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D9AF98" wp14:editId="33ED5686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141182</wp:posOffset>
                      </wp:positionV>
                      <wp:extent cx="2581910" cy="304800"/>
                      <wp:effectExtent l="0" t="0" r="8890" b="12700"/>
                      <wp:wrapNone/>
                      <wp:docPr id="69899790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191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DD8">
                                  <a:alpha val="47451"/>
                                </a:srgbClr>
                              </a:solidFill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AD50D5" w14:textId="77777777" w:rsidR="00EF5604" w:rsidRDefault="00EF5604" w:rsidP="00EF5604">
                                  <w:pPr>
                                    <w:jc w:val="center"/>
                                  </w:pPr>
                                  <w:r>
                                    <w:t>API Gateway (Façade)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D9AF98" id="_x0000_s1033" style="position:absolute;margin-left:-.45pt;margin-top:11.1pt;width:203.3pt;height:2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" fillcolor="#00bdd8" strokecolor="black [3200]" strokeweight=".5pt">
                      <v:fill opacity="31097f"/>
                      <v:textbox>
                        <w:txbxContent>
                          <w:p w14:paraId="56AD50D5" w14:textId="77777777" w:rsidR="00EF5604" w:rsidRDefault="00EF5604" w:rsidP="00EF5604">
                            <w:pPr>
                              <w:jc w:val="center"/>
                            </w:pPr>
                            <w:r>
                              <w:t>API Gateway (Façade)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13E0CBCA" w14:textId="77777777" w:rsidR="00D82E0E" w:rsidRPr="00D82E0E" w:rsidRDefault="00D82E0E" w:rsidP="00D82E0E">
      <w:pPr>
        <w:rPr>
          <w:b/>
          <w:bCs/>
          <w:sz w:val="28"/>
          <w:szCs w:val="28"/>
        </w:rPr>
      </w:pPr>
    </w:p>
    <w:p w14:paraId="6895204E" w14:textId="77777777" w:rsidR="00D82E0E" w:rsidRPr="00D82E0E" w:rsidRDefault="00D82E0E" w:rsidP="00D82E0E">
      <w:pPr>
        <w:rPr>
          <w:b/>
          <w:bCs/>
          <w:sz w:val="28"/>
          <w:szCs w:val="28"/>
        </w:rPr>
      </w:pPr>
    </w:p>
    <w:p w14:paraId="42056E8D" w14:textId="52DEF36A" w:rsidR="00D165A0" w:rsidRPr="00EE4108" w:rsidRDefault="00D165A0" w:rsidP="00D165A0">
      <w:pPr>
        <w:pStyle w:val="Title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2D0EE3" wp14:editId="0074195E">
                <wp:simplePos x="0" y="0"/>
                <wp:positionH relativeFrom="column">
                  <wp:posOffset>1815676</wp:posOffset>
                </wp:positionH>
                <wp:positionV relativeFrom="paragraph">
                  <wp:posOffset>932180</wp:posOffset>
                </wp:positionV>
                <wp:extent cx="5139267" cy="529167"/>
                <wp:effectExtent l="12700" t="12700" r="17145" b="17145"/>
                <wp:wrapNone/>
                <wp:docPr id="1589905047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9267" cy="529167"/>
                        </a:xfrm>
                        <a:prstGeom prst="roundRect">
                          <a:avLst/>
                        </a:prstGeom>
                        <a:ln w="2540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606AA" w14:textId="4597E591" w:rsidR="00D165A0" w:rsidRPr="003C1E9C" w:rsidRDefault="00D165A0" w:rsidP="003C1E9C">
                            <w:pPr>
                              <w:spacing w:before="120" w:after="120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1E9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Printer Fleet - Millions of devices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D0EE3" id="Rounded Rectangle 10" o:spid="_x0000_s1034" style="position:absolute;margin-left:142.95pt;margin-top:73.4pt;width:404.65pt;height:41.6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" fillcolor="white [3201]" strokecolor="#9cc346 [3206]" strokeweight="2pt">
                <v:stroke joinstyle="miter"/>
                <v:textbox>
                  <w:txbxContent>
                    <w:p w14:paraId="0FD606AA" w14:textId="4597E591" w:rsidR="00D165A0" w:rsidRPr="003C1E9C" w:rsidRDefault="00D165A0" w:rsidP="003C1E9C">
                      <w:pPr>
                        <w:spacing w:before="120" w:after="120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C1E9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Printer Fleet - Millions of devices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44"/>
          <w:szCs w:val="44"/>
        </w:rPr>
        <w:t>Candidate bounded contexts</w:t>
      </w:r>
    </w:p>
    <w:p w14:paraId="180561AA" w14:textId="735704B8" w:rsidR="00D165A0" w:rsidRDefault="00D165A0" w:rsidP="00D165A0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5AFBDD7A" w14:textId="7CB9A125" w:rsidR="00D165A0" w:rsidRDefault="00C44849" w:rsidP="00D165A0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AEBD8D" wp14:editId="59B3C4B1">
                <wp:simplePos x="0" y="0"/>
                <wp:positionH relativeFrom="column">
                  <wp:posOffset>3200188</wp:posOffset>
                </wp:positionH>
                <wp:positionV relativeFrom="paragraph">
                  <wp:posOffset>89535</wp:posOffset>
                </wp:positionV>
                <wp:extent cx="0" cy="245533"/>
                <wp:effectExtent l="50800" t="0" r="63500" b="34290"/>
                <wp:wrapNone/>
                <wp:docPr id="63017050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6B750" id="Straight Arrow Connector 11" o:spid="_x0000_s1026" type="#_x0000_t32" style="position:absolute;margin-left:252pt;margin-top:7.05pt;width:0;height:19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" strokecolor="#ff7a00 [320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9E20E0" wp14:editId="4DB54E73">
                <wp:simplePos x="0" y="0"/>
                <wp:positionH relativeFrom="column">
                  <wp:posOffset>1473199</wp:posOffset>
                </wp:positionH>
                <wp:positionV relativeFrom="paragraph">
                  <wp:posOffset>382058</wp:posOffset>
                </wp:positionV>
                <wp:extent cx="3326977" cy="457200"/>
                <wp:effectExtent l="0" t="0" r="13335" b="12700"/>
                <wp:wrapNone/>
                <wp:docPr id="17396859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977" cy="457200"/>
                        </a:xfrm>
                        <a:prstGeom prst="rect">
                          <a:avLst/>
                        </a:prstGeom>
                        <a:solidFill>
                          <a:srgbClr val="00BDD8">
                            <a:alpha val="47451"/>
                          </a:srgb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A219B" w14:textId="77777777" w:rsidR="003C1E9C" w:rsidRDefault="003C1E9C" w:rsidP="003C1E9C">
                            <w:pPr>
                              <w:spacing w:before="120" w:after="120"/>
                              <w:jc w:val="center"/>
                            </w:pPr>
                            <w:r>
                              <w:t>API Gateway (Façade)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E20E0" id="_x0000_s1035" style="position:absolute;margin-left:116pt;margin-top:30.1pt;width:261.95pt;height:3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" fillcolor="#00bdd8" strokecolor="black [3200]" strokeweight=".5pt">
                <v:fill opacity="31097f"/>
                <v:textbox>
                  <w:txbxContent>
                    <w:p w14:paraId="43BA219B" w14:textId="77777777" w:rsidR="003C1E9C" w:rsidRDefault="003C1E9C" w:rsidP="003C1E9C">
                      <w:pPr>
                        <w:spacing w:before="120" w:after="120"/>
                        <w:jc w:val="center"/>
                      </w:pPr>
                      <w:r>
                        <w:t>API Gateway (Façade)</w:t>
                      </w:r>
                    </w:p>
                  </w:txbxContent>
                </v:textbox>
              </v:rect>
            </w:pict>
          </mc:Fallback>
        </mc:AlternateContent>
      </w:r>
      <w:r w:rsidR="003C1E9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3E9800" wp14:editId="0C23A655">
                <wp:simplePos x="0" y="0"/>
                <wp:positionH relativeFrom="column">
                  <wp:posOffset>5303732</wp:posOffset>
                </wp:positionH>
                <wp:positionV relativeFrom="paragraph">
                  <wp:posOffset>385445</wp:posOffset>
                </wp:positionV>
                <wp:extent cx="2700867" cy="457200"/>
                <wp:effectExtent l="0" t="0" r="17145" b="12700"/>
                <wp:wrapNone/>
                <wp:docPr id="16593878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867" cy="457200"/>
                        </a:xfrm>
                        <a:prstGeom prst="rect">
                          <a:avLst/>
                        </a:prstGeom>
                        <a:solidFill>
                          <a:srgbClr val="F1E5A5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037F1" w14:textId="02EA1467" w:rsidR="003C1E9C" w:rsidRDefault="003C1E9C" w:rsidP="003C1E9C">
                            <w:pPr>
                              <w:spacing w:before="120" w:after="120"/>
                              <w:jc w:val="center"/>
                            </w:pPr>
                            <w:r>
                              <w:t>Monolith – Legacy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E9800" id="_x0000_s1036" style="position:absolute;margin-left:417.6pt;margin-top:30.35pt;width:212.65pt;height:3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" fillcolor="#f1e5a5" strokecolor="black [3200]" strokeweight=".5pt">
                <v:textbox>
                  <w:txbxContent>
                    <w:p w14:paraId="7A2037F1" w14:textId="02EA1467" w:rsidR="003C1E9C" w:rsidRDefault="003C1E9C" w:rsidP="003C1E9C">
                      <w:pPr>
                        <w:spacing w:before="120" w:after="120"/>
                        <w:jc w:val="center"/>
                      </w:pPr>
                      <w:r>
                        <w:t>Monolith – Legacy system</w:t>
                      </w:r>
                    </w:p>
                  </w:txbxContent>
                </v:textbox>
              </v:rect>
            </w:pict>
          </mc:Fallback>
        </mc:AlternateContent>
      </w:r>
    </w:p>
    <w:p w14:paraId="5DF82048" w14:textId="19262D66" w:rsidR="00D165A0" w:rsidRDefault="00C44849" w:rsidP="003C1E9C">
      <w:pPr>
        <w:tabs>
          <w:tab w:val="left" w:pos="9413"/>
        </w:tabs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8A86902" wp14:editId="7A7D0AAF">
                <wp:simplePos x="0" y="0"/>
                <wp:positionH relativeFrom="column">
                  <wp:posOffset>4885267</wp:posOffset>
                </wp:positionH>
                <wp:positionV relativeFrom="paragraph">
                  <wp:posOffset>92498</wp:posOffset>
                </wp:positionV>
                <wp:extent cx="355600" cy="0"/>
                <wp:effectExtent l="0" t="63500" r="0" b="76200"/>
                <wp:wrapNone/>
                <wp:docPr id="1288245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7AE2F" id="Straight Arrow Connector 12" o:spid="_x0000_s1026" type="#_x0000_t32" style="position:absolute;margin-left:384.65pt;margin-top:7.3pt;width:28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" strokecolor="#ff7a00 [3204]" strokeweight="1pt">
                <v:stroke endarrow="block" joinstyle="miter"/>
              </v:shape>
            </w:pict>
          </mc:Fallback>
        </mc:AlternateContent>
      </w:r>
      <w:r w:rsidR="0002727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A0B340" wp14:editId="1AACB29D">
                <wp:simplePos x="0" y="0"/>
                <wp:positionH relativeFrom="column">
                  <wp:posOffset>3191510</wp:posOffset>
                </wp:positionH>
                <wp:positionV relativeFrom="paragraph">
                  <wp:posOffset>378460</wp:posOffset>
                </wp:positionV>
                <wp:extent cx="0" cy="245533"/>
                <wp:effectExtent l="50800" t="0" r="63500" b="34290"/>
                <wp:wrapNone/>
                <wp:docPr id="37043825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1E8E1" id="Straight Arrow Connector 11" o:spid="_x0000_s1026" type="#_x0000_t32" style="position:absolute;margin-left:251.3pt;margin-top:29.8pt;width:0;height:19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" strokecolor="#ff7a00 [3204]" strokeweight="1pt">
                <v:stroke endarrow="block" joinstyle="miter"/>
              </v:shape>
            </w:pict>
          </mc:Fallback>
        </mc:AlternateContent>
      </w:r>
      <w:r w:rsidR="003C1E9C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ab/>
      </w:r>
    </w:p>
    <w:p w14:paraId="509F6EF1" w14:textId="0A803348" w:rsidR="00D165A0" w:rsidRDefault="003C1E9C" w:rsidP="00D165A0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2D03CE" wp14:editId="1249F7CE">
                <wp:simplePos x="0" y="0"/>
                <wp:positionH relativeFrom="column">
                  <wp:posOffset>440266</wp:posOffset>
                </wp:positionH>
                <wp:positionV relativeFrom="paragraph">
                  <wp:posOffset>188383</wp:posOffset>
                </wp:positionV>
                <wp:extent cx="7560521" cy="491067"/>
                <wp:effectExtent l="0" t="0" r="8890" b="17145"/>
                <wp:wrapNone/>
                <wp:docPr id="3370593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521" cy="491067"/>
                        </a:xfrm>
                        <a:prstGeom prst="rect">
                          <a:avLst/>
                        </a:prstGeom>
                        <a:solidFill>
                          <a:srgbClr val="BEAAE4">
                            <a:alpha val="47451"/>
                          </a:srgb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86151" w14:textId="2DE50B29" w:rsidR="003C1E9C" w:rsidRDefault="00027277" w:rsidP="003C1E9C">
                            <w:pPr>
                              <w:spacing w:before="120" w:after="120"/>
                              <w:jc w:val="center"/>
                            </w:pPr>
                            <w:r>
                              <w:t>Event backbone (</w:t>
                            </w:r>
                            <w:r w:rsidRPr="00027277">
                              <w:t xml:space="preserve">SNS fan-out </w:t>
                            </w:r>
                            <w:r>
                              <w:t>+</w:t>
                            </w:r>
                            <w:r w:rsidRPr="00027277">
                              <w:t xml:space="preserve"> SQS</w:t>
                            </w:r>
                            <w:r w:rsidR="00C44849">
                              <w:t xml:space="preserve"> queues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D03CE" id="_x0000_s1037" style="position:absolute;margin-left:34.65pt;margin-top:14.85pt;width:595.3pt;height:38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" fillcolor="#beaae4" strokecolor="black [3200]" strokeweight=".5pt">
                <v:fill opacity="31097f"/>
                <v:textbox>
                  <w:txbxContent>
                    <w:p w14:paraId="11486151" w14:textId="2DE50B29" w:rsidR="003C1E9C" w:rsidRDefault="00027277" w:rsidP="003C1E9C">
                      <w:pPr>
                        <w:spacing w:before="120" w:after="120"/>
                        <w:jc w:val="center"/>
                      </w:pPr>
                      <w:r>
                        <w:t>Event backbone (</w:t>
                      </w:r>
                      <w:r w:rsidRPr="00027277">
                        <w:t xml:space="preserve">SNS fan-out </w:t>
                      </w:r>
                      <w:r>
                        <w:t>+</w:t>
                      </w:r>
                      <w:r w:rsidRPr="00027277">
                        <w:t xml:space="preserve"> SQS</w:t>
                      </w:r>
                      <w:r w:rsidR="00C44849">
                        <w:t xml:space="preserve"> queues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929E606" w14:textId="2FA53035" w:rsidR="003C1E9C" w:rsidRDefault="00027277" w:rsidP="00D165A0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372895" wp14:editId="51479E22">
                <wp:simplePos x="0" y="0"/>
                <wp:positionH relativeFrom="column">
                  <wp:posOffset>7153910</wp:posOffset>
                </wp:positionH>
                <wp:positionV relativeFrom="paragraph">
                  <wp:posOffset>245534</wp:posOffset>
                </wp:positionV>
                <wp:extent cx="0" cy="245533"/>
                <wp:effectExtent l="50800" t="0" r="63500" b="34290"/>
                <wp:wrapNone/>
                <wp:docPr id="156181938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B8C02" id="Straight Arrow Connector 11" o:spid="_x0000_s1026" type="#_x0000_t32" style="position:absolute;margin-left:563.3pt;margin-top:19.35pt;width:0;height:19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" strokecolor="#ff7a00 [320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12FD4CA" wp14:editId="265BED23">
                <wp:simplePos x="0" y="0"/>
                <wp:positionH relativeFrom="column">
                  <wp:posOffset>5172710</wp:posOffset>
                </wp:positionH>
                <wp:positionV relativeFrom="paragraph">
                  <wp:posOffset>279612</wp:posOffset>
                </wp:positionV>
                <wp:extent cx="0" cy="245533"/>
                <wp:effectExtent l="50800" t="0" r="63500" b="34290"/>
                <wp:wrapNone/>
                <wp:docPr id="23489924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59231" id="Straight Arrow Connector 11" o:spid="_x0000_s1026" type="#_x0000_t32" style="position:absolute;margin-left:407.3pt;margin-top:22pt;width:0;height:19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" strokecolor="#ff7a00 [320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FDE99E7" wp14:editId="1AB57C0F">
                <wp:simplePos x="0" y="0"/>
                <wp:positionH relativeFrom="column">
                  <wp:posOffset>3293110</wp:posOffset>
                </wp:positionH>
                <wp:positionV relativeFrom="paragraph">
                  <wp:posOffset>245745</wp:posOffset>
                </wp:positionV>
                <wp:extent cx="0" cy="245533"/>
                <wp:effectExtent l="50800" t="0" r="63500" b="34290"/>
                <wp:wrapNone/>
                <wp:docPr id="133008525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1D33B" id="Straight Arrow Connector 11" o:spid="_x0000_s1026" type="#_x0000_t32" style="position:absolute;margin-left:259.3pt;margin-top:19.35pt;width:0;height:19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" strokecolor="#ff7a00 [320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E6EDDB" wp14:editId="75313BA2">
                <wp:simplePos x="0" y="0"/>
                <wp:positionH relativeFrom="column">
                  <wp:posOffset>1261534</wp:posOffset>
                </wp:positionH>
                <wp:positionV relativeFrom="paragraph">
                  <wp:posOffset>244475</wp:posOffset>
                </wp:positionV>
                <wp:extent cx="0" cy="245533"/>
                <wp:effectExtent l="50800" t="0" r="63500" b="34290"/>
                <wp:wrapNone/>
                <wp:docPr id="136722526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00795" id="Straight Arrow Connector 11" o:spid="_x0000_s1026" type="#_x0000_t32" style="position:absolute;margin-left:99.35pt;margin-top:19.25pt;width:0;height:19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" strokecolor="#ff7a00 [3204]" strokeweight="1pt">
                <v:stroke endarrow="block" joinstyle="miter"/>
              </v:shape>
            </w:pict>
          </mc:Fallback>
        </mc:AlternateContent>
      </w:r>
    </w:p>
    <w:p w14:paraId="0B4A82EB" w14:textId="405212DF" w:rsidR="003C1E9C" w:rsidRDefault="00DF32AF" w:rsidP="00D165A0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CBB777" wp14:editId="25C87890">
                <wp:simplePos x="0" y="0"/>
                <wp:positionH relativeFrom="column">
                  <wp:posOffset>436033</wp:posOffset>
                </wp:positionH>
                <wp:positionV relativeFrom="paragraph">
                  <wp:posOffset>88265</wp:posOffset>
                </wp:positionV>
                <wp:extent cx="1667510" cy="893233"/>
                <wp:effectExtent l="12700" t="12700" r="21590" b="21590"/>
                <wp:wrapNone/>
                <wp:docPr id="950661563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10" cy="893233"/>
                        </a:xfrm>
                        <a:prstGeom prst="roundRect">
                          <a:avLst/>
                        </a:prstGeom>
                        <a:solidFill>
                          <a:srgbClr val="9CC346">
                            <a:alpha val="49804"/>
                          </a:srgbClr>
                        </a:solidFill>
                        <a:ln w="38100" cmpd="thickThin"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7CC53" w14:textId="77777777" w:rsidR="00DF32AF" w:rsidRPr="0042745A" w:rsidRDefault="00027277" w:rsidP="00DF32AF">
                            <w:pPr>
                              <w:spacing w:before="120" w:after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2745A">
                              <w:rPr>
                                <w:b/>
                                <w:bCs/>
                              </w:rPr>
                              <w:t>Billing</w:t>
                            </w:r>
                          </w:p>
                          <w:p w14:paraId="6C8B2653" w14:textId="4EAF0562" w:rsidR="00027277" w:rsidRPr="00DF32AF" w:rsidRDefault="00DF32AF" w:rsidP="000272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F32A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Stateful, Critical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I</w:t>
                            </w:r>
                            <w:r w:rsidRPr="00DF32A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dempotent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CBB777" id="_x0000_s1038" style="position:absolute;margin-left:34.35pt;margin-top:6.95pt;width:131.3pt;height:70.3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" fillcolor="#9cc346" strokecolor="#171d09 [486]" strokeweight="3pt">
                <v:fill opacity="32639f"/>
                <v:stroke linestyle="thickThin" joinstyle="miter"/>
                <v:textbox>
                  <w:txbxContent>
                    <w:p w14:paraId="5E97CC53" w14:textId="77777777" w:rsidR="00DF32AF" w:rsidRPr="0042745A" w:rsidRDefault="00027277" w:rsidP="00DF32AF">
                      <w:pPr>
                        <w:spacing w:before="120" w:after="120"/>
                        <w:jc w:val="center"/>
                        <w:rPr>
                          <w:b/>
                          <w:bCs/>
                        </w:rPr>
                      </w:pPr>
                      <w:r w:rsidRPr="0042745A">
                        <w:rPr>
                          <w:b/>
                          <w:bCs/>
                        </w:rPr>
                        <w:t>Billing</w:t>
                      </w:r>
                    </w:p>
                    <w:p w14:paraId="6C8B2653" w14:textId="4EAF0562" w:rsidR="00027277" w:rsidRPr="00DF32AF" w:rsidRDefault="00DF32AF" w:rsidP="0002727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F32A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Stateful, Critical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I</w:t>
                      </w:r>
                      <w:r w:rsidRPr="00DF32A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dempotent</w:t>
                      </w:r>
                    </w:p>
                  </w:txbxContent>
                </v:textbox>
              </v:roundrect>
            </w:pict>
          </mc:Fallback>
        </mc:AlternateContent>
      </w:r>
      <w:r w:rsidR="0002727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97A3DF" wp14:editId="1D88B76D">
                <wp:simplePos x="0" y="0"/>
                <wp:positionH relativeFrom="column">
                  <wp:posOffset>2493433</wp:posOffset>
                </wp:positionH>
                <wp:positionV relativeFrom="paragraph">
                  <wp:posOffset>88265</wp:posOffset>
                </wp:positionV>
                <wp:extent cx="1667510" cy="1019810"/>
                <wp:effectExtent l="12700" t="12700" r="21590" b="21590"/>
                <wp:wrapNone/>
                <wp:docPr id="685542355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10" cy="1019810"/>
                        </a:xfrm>
                        <a:prstGeom prst="roundRect">
                          <a:avLst/>
                        </a:prstGeom>
                        <a:solidFill>
                          <a:srgbClr val="9CC346">
                            <a:alpha val="49804"/>
                          </a:srgbClr>
                        </a:solidFill>
                        <a:ln w="38100" cmpd="thickThin"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9A622" w14:textId="44719C57" w:rsidR="00DF32AF" w:rsidRPr="0042745A" w:rsidRDefault="00027277" w:rsidP="0042745A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2745A">
                              <w:rPr>
                                <w:b/>
                                <w:bCs/>
                              </w:rPr>
                              <w:t>Fulfillment</w:t>
                            </w:r>
                          </w:p>
                          <w:p w14:paraId="029C3D06" w14:textId="7CD79A08" w:rsidR="00DF32AF" w:rsidRDefault="00DF32AF" w:rsidP="00DF32AF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Shipment, Tracking, Returns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97A3DF" id="_x0000_s1039" style="position:absolute;margin-left:196.35pt;margin-top:6.95pt;width:131.3pt;height:80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" fillcolor="#9cc346" strokecolor="#171d09 [486]" strokeweight="3pt">
                <v:fill opacity="32639f"/>
                <v:stroke linestyle="thickThin" joinstyle="miter"/>
                <v:textbox>
                  <w:txbxContent>
                    <w:p w14:paraId="6DE9A622" w14:textId="44719C57" w:rsidR="00DF32AF" w:rsidRPr="0042745A" w:rsidRDefault="00027277" w:rsidP="0042745A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42745A">
                        <w:rPr>
                          <w:b/>
                          <w:bCs/>
                        </w:rPr>
                        <w:t>Fulfillment</w:t>
                      </w:r>
                    </w:p>
                    <w:p w14:paraId="029C3D06" w14:textId="7CD79A08" w:rsidR="00DF32AF" w:rsidRDefault="00DF32AF" w:rsidP="00DF32AF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Shipment, Tracking, Returns</w:t>
                      </w:r>
                    </w:p>
                  </w:txbxContent>
                </v:textbox>
              </v:roundrect>
            </w:pict>
          </mc:Fallback>
        </mc:AlternateContent>
      </w:r>
      <w:r w:rsidR="0002727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27666C" wp14:editId="126FAE60">
                <wp:simplePos x="0" y="0"/>
                <wp:positionH relativeFrom="column">
                  <wp:posOffset>6328833</wp:posOffset>
                </wp:positionH>
                <wp:positionV relativeFrom="paragraph">
                  <wp:posOffset>88265</wp:posOffset>
                </wp:positionV>
                <wp:extent cx="1667510" cy="1019810"/>
                <wp:effectExtent l="12700" t="12700" r="21590" b="21590"/>
                <wp:wrapNone/>
                <wp:docPr id="212071517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10" cy="1019810"/>
                        </a:xfrm>
                        <a:prstGeom prst="roundRect">
                          <a:avLst/>
                        </a:prstGeom>
                        <a:solidFill>
                          <a:srgbClr val="9CC346">
                            <a:alpha val="49804"/>
                          </a:srgbClr>
                        </a:solidFill>
                        <a:ln w="38100" cmpd="thickThin"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F6777" w14:textId="65CD72A9" w:rsidR="00027277" w:rsidRPr="0042745A" w:rsidRDefault="00027277" w:rsidP="0042745A">
                            <w:pPr>
                              <w:spacing w:before="120" w:after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2745A">
                              <w:rPr>
                                <w:b/>
                                <w:bCs/>
                              </w:rPr>
                              <w:t>Metering</w:t>
                            </w:r>
                          </w:p>
                          <w:p w14:paraId="2D889FEC" w14:textId="049AA750" w:rsidR="00027277" w:rsidRPr="00027277" w:rsidRDefault="00027277" w:rsidP="000272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2727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High write volume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>- DynamoDB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7666C" id="_x0000_s1040" style="position:absolute;margin-left:498.35pt;margin-top:6.95pt;width:131.3pt;height:80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" fillcolor="#9cc346" strokecolor="#171d09 [486]" strokeweight="3pt">
                <v:fill opacity="32639f"/>
                <v:stroke linestyle="thickThin" joinstyle="miter"/>
                <v:textbox>
                  <w:txbxContent>
                    <w:p w14:paraId="1B1F6777" w14:textId="65CD72A9" w:rsidR="00027277" w:rsidRPr="0042745A" w:rsidRDefault="00027277" w:rsidP="0042745A">
                      <w:pPr>
                        <w:spacing w:before="120" w:after="120"/>
                        <w:jc w:val="center"/>
                        <w:rPr>
                          <w:b/>
                          <w:bCs/>
                        </w:rPr>
                      </w:pPr>
                      <w:r w:rsidRPr="0042745A">
                        <w:rPr>
                          <w:b/>
                          <w:bCs/>
                        </w:rPr>
                        <w:t>Metering</w:t>
                      </w:r>
                    </w:p>
                    <w:p w14:paraId="2D889FEC" w14:textId="049AA750" w:rsidR="00027277" w:rsidRPr="00027277" w:rsidRDefault="00027277" w:rsidP="0002727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2727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High write volume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>- DynamoDB</w:t>
                      </w:r>
                    </w:p>
                  </w:txbxContent>
                </v:textbox>
              </v:roundrect>
            </w:pict>
          </mc:Fallback>
        </mc:AlternateContent>
      </w:r>
      <w:r w:rsidR="0002727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CF1FB07" wp14:editId="021B59A2">
                <wp:simplePos x="0" y="0"/>
                <wp:positionH relativeFrom="column">
                  <wp:posOffset>4389967</wp:posOffset>
                </wp:positionH>
                <wp:positionV relativeFrom="paragraph">
                  <wp:posOffset>88265</wp:posOffset>
                </wp:positionV>
                <wp:extent cx="1667510" cy="1020233"/>
                <wp:effectExtent l="12700" t="12700" r="21590" b="21590"/>
                <wp:wrapNone/>
                <wp:docPr id="280661978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10" cy="1020233"/>
                        </a:xfrm>
                        <a:prstGeom prst="roundRect">
                          <a:avLst/>
                        </a:prstGeom>
                        <a:solidFill>
                          <a:srgbClr val="9CC346">
                            <a:alpha val="49804"/>
                          </a:srgbClr>
                        </a:solidFill>
                        <a:ln w="38100" cmpd="thickThin"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A670A" w14:textId="15B4B642" w:rsidR="00027277" w:rsidRPr="0042745A" w:rsidRDefault="00027277" w:rsidP="0042745A">
                            <w:pPr>
                              <w:spacing w:before="120" w:after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2745A">
                              <w:rPr>
                                <w:b/>
                                <w:bCs/>
                              </w:rPr>
                              <w:t xml:space="preserve">Subscriptions </w:t>
                            </w:r>
                          </w:p>
                          <w:p w14:paraId="5A10F86B" w14:textId="3FB37931" w:rsidR="00027277" w:rsidRDefault="00027277" w:rsidP="000272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Lifecycle state machine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>-</w:t>
                            </w:r>
                            <w:r w:rsidRPr="0002727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PostgreSQL</w:t>
                            </w:r>
                          </w:p>
                          <w:p w14:paraId="24A53116" w14:textId="77777777" w:rsidR="00027277" w:rsidRDefault="00027277" w:rsidP="0002727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3101BC2" w14:textId="77777777" w:rsidR="00027277" w:rsidRPr="00027277" w:rsidRDefault="00027277" w:rsidP="000272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1FB07" id="_x0000_s1041" style="position:absolute;margin-left:345.65pt;margin-top:6.95pt;width:131.3pt;height:80.3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" fillcolor="#9cc346" strokecolor="#171d09 [486]" strokeweight="3pt">
                <v:fill opacity="32639f"/>
                <v:stroke linestyle="thickThin" joinstyle="miter"/>
                <v:textbox>
                  <w:txbxContent>
                    <w:p w14:paraId="27EA670A" w14:textId="15B4B642" w:rsidR="00027277" w:rsidRPr="0042745A" w:rsidRDefault="00027277" w:rsidP="0042745A">
                      <w:pPr>
                        <w:spacing w:before="120" w:after="120"/>
                        <w:jc w:val="center"/>
                        <w:rPr>
                          <w:b/>
                          <w:bCs/>
                        </w:rPr>
                      </w:pPr>
                      <w:r w:rsidRPr="0042745A">
                        <w:rPr>
                          <w:b/>
                          <w:bCs/>
                        </w:rPr>
                        <w:t xml:space="preserve">Subscriptions </w:t>
                      </w:r>
                    </w:p>
                    <w:p w14:paraId="5A10F86B" w14:textId="3FB37931" w:rsidR="00027277" w:rsidRDefault="00027277" w:rsidP="0002727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Lifecycle state machine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>-</w:t>
                      </w:r>
                      <w:r w:rsidRPr="0002727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PostgreSQL</w:t>
                      </w:r>
                    </w:p>
                    <w:p w14:paraId="24A53116" w14:textId="77777777" w:rsidR="00027277" w:rsidRDefault="00027277" w:rsidP="0002727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3101BC2" w14:textId="77777777" w:rsidR="00027277" w:rsidRPr="00027277" w:rsidRDefault="00027277" w:rsidP="0002727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846ADEB" w14:textId="77777777" w:rsidR="003C1E9C" w:rsidRDefault="003C1E9C" w:rsidP="00D165A0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741495C1" w14:textId="77777777" w:rsidR="00027277" w:rsidRDefault="00027277" w:rsidP="00D165A0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4EAAD3FC" w14:textId="4410B8B8" w:rsidR="00A13990" w:rsidRDefault="00DF32AF" w:rsidP="00A13990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</w:pPr>
      <w:r w:rsidRP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With event driven bounded</w:t>
      </w:r>
      <w:r w:rsidR="0042745A" w:rsidRP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-</w:t>
      </w:r>
      <w:r w:rsidRP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context</w:t>
      </w:r>
      <w:r w:rsidR="0042745A" w:rsidRP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 xml:space="preserve"> architecture, each service owns its data</w:t>
      </w:r>
      <w:r w:rsid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,</w:t>
      </w:r>
      <w:r w:rsidR="0042745A" w:rsidRP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 xml:space="preserve"> and able to maintain a different runtime profile</w:t>
      </w:r>
      <w:r w:rsid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.</w:t>
      </w:r>
      <w:r w:rsidR="0042745A" w:rsidRP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 xml:space="preserve"> </w:t>
      </w:r>
      <w:r w:rsid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C</w:t>
      </w:r>
      <w:r w:rsidR="0042745A" w:rsidRPr="0042745A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oordination happens through events.</w:t>
      </w:r>
    </w:p>
    <w:p w14:paraId="25BFBB9C" w14:textId="086F6DA0" w:rsidR="00A13990" w:rsidRPr="00D72C45" w:rsidRDefault="00D72C45" w:rsidP="00A13990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</w:pPr>
      <w:r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 xml:space="preserve">Services communicate </w:t>
      </w:r>
      <w:r w:rsidRPr="00592BE6">
        <w:rPr>
          <w:rFonts w:asciiTheme="majorHAnsi" w:eastAsiaTheme="majorEastAsia" w:hAnsiTheme="majorHAnsi" w:cstheme="majorBidi"/>
          <w:b/>
          <w:color w:val="454541" w:themeColor="text2" w:themeTint="E6"/>
          <w:sz w:val="28"/>
          <w:szCs w:val="28"/>
        </w:rPr>
        <w:t>s</w:t>
      </w:r>
      <w:r w:rsidRPr="00592BE6">
        <w:rPr>
          <w:rFonts w:asciiTheme="majorHAnsi" w:eastAsiaTheme="majorEastAsia" w:hAnsiTheme="majorHAnsi" w:cstheme="majorBidi"/>
          <w:b/>
          <w:color w:val="454541" w:themeColor="text2" w:themeTint="E6"/>
          <w:sz w:val="28"/>
          <w:szCs w:val="28"/>
        </w:rPr>
        <w:t>ynchronous</w:t>
      </w:r>
      <w:r w:rsidRPr="00592BE6">
        <w:rPr>
          <w:rFonts w:asciiTheme="majorHAnsi" w:eastAsiaTheme="majorEastAsia" w:hAnsiTheme="majorHAnsi" w:cstheme="majorBidi"/>
          <w:b/>
          <w:color w:val="454541" w:themeColor="text2" w:themeTint="E6"/>
          <w:sz w:val="28"/>
          <w:szCs w:val="28"/>
        </w:rPr>
        <w:t>ly</w:t>
      </w:r>
      <w:r w:rsidRPr="00D72C45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(</w:t>
      </w:r>
      <w:r w:rsidRPr="00D72C45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request / response</w:t>
      </w:r>
      <w:r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 xml:space="preserve">) and </w:t>
      </w:r>
      <w:r w:rsidRPr="00592BE6">
        <w:rPr>
          <w:rFonts w:asciiTheme="majorHAnsi" w:eastAsiaTheme="majorEastAsia" w:hAnsiTheme="majorHAnsi" w:cstheme="majorBidi"/>
          <w:b/>
          <w:color w:val="454541" w:themeColor="text2" w:themeTint="E6"/>
          <w:sz w:val="28"/>
          <w:szCs w:val="28"/>
        </w:rPr>
        <w:t>asynchronously</w:t>
      </w:r>
      <w:r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 xml:space="preserve"> (Events)</w:t>
      </w:r>
      <w:r w:rsidR="00592BE6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.</w:t>
      </w:r>
    </w:p>
    <w:p w14:paraId="1A53A397" w14:textId="08D39B6A" w:rsidR="0054725F" w:rsidRPr="00EE4108" w:rsidRDefault="0054725F" w:rsidP="0054725F">
      <w:pPr>
        <w:pStyle w:val="Title"/>
        <w:rPr>
          <w:sz w:val="44"/>
          <w:szCs w:val="44"/>
        </w:rPr>
      </w:pPr>
      <w:r>
        <w:rPr>
          <w:sz w:val="44"/>
          <w:szCs w:val="44"/>
        </w:rPr>
        <w:lastRenderedPageBreak/>
        <w:t>The Event Backbone</w:t>
      </w:r>
    </w:p>
    <w:p w14:paraId="56216738" w14:textId="619616B9" w:rsidR="0054725F" w:rsidRPr="00EE4108" w:rsidRDefault="0054725F" w:rsidP="004569F9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Common and expected technical operational changes related to the asynchronous event pattern:</w:t>
      </w:r>
      <w:r w:rsidR="004569F9"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br/>
      </w:r>
    </w:p>
    <w:p w14:paraId="5E025799" w14:textId="3C18F82D" w:rsidR="0054725F" w:rsidRPr="0054725F" w:rsidRDefault="0054725F" w:rsidP="0054725F">
      <w:pPr>
        <w:rPr>
          <w:sz w:val="28"/>
          <w:szCs w:val="28"/>
        </w:rPr>
      </w:pPr>
      <w:r w:rsidRPr="0054725F">
        <w:rPr>
          <w:b/>
          <w:bCs/>
          <w:sz w:val="28"/>
          <w:szCs w:val="28"/>
        </w:rPr>
        <w:t>Follow the transaction</w:t>
      </w:r>
      <w:r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br/>
        <w:t>D</w:t>
      </w:r>
      <w:r w:rsidRPr="0054725F">
        <w:rPr>
          <w:sz w:val="28"/>
          <w:szCs w:val="28"/>
        </w:rPr>
        <w:t>raw the boundaries so a single consistent operation stays inside one service.</w:t>
      </w:r>
    </w:p>
    <w:p w14:paraId="3958BF2D" w14:textId="04B7B363" w:rsidR="0054725F" w:rsidRPr="0054725F" w:rsidRDefault="0054725F" w:rsidP="0054725F">
      <w:pPr>
        <w:rPr>
          <w:sz w:val="28"/>
          <w:szCs w:val="28"/>
        </w:rPr>
      </w:pPr>
      <w:r w:rsidRPr="0054725F">
        <w:rPr>
          <w:b/>
          <w:bCs/>
          <w:sz w:val="28"/>
          <w:szCs w:val="28"/>
        </w:rPr>
        <w:t>Dual writes</w:t>
      </w:r>
      <w:r>
        <w:rPr>
          <w:sz w:val="28"/>
          <w:szCs w:val="28"/>
        </w:rPr>
        <w:br/>
      </w:r>
      <w:r w:rsidRPr="0054725F">
        <w:rPr>
          <w:sz w:val="28"/>
          <w:szCs w:val="28"/>
        </w:rPr>
        <w:t>A service updates its own database and publishes an event. Two separate steps that need coupling in terms of DB state change and event publish.</w:t>
      </w:r>
    </w:p>
    <w:p w14:paraId="7AA81E51" w14:textId="5616D92A" w:rsidR="0054725F" w:rsidRDefault="0054725F" w:rsidP="0054725F">
      <w:pPr>
        <w:rPr>
          <w:sz w:val="28"/>
          <w:szCs w:val="28"/>
        </w:rPr>
      </w:pPr>
      <w:r w:rsidRPr="0054725F">
        <w:rPr>
          <w:b/>
          <w:bCs/>
          <w:sz w:val="28"/>
          <w:szCs w:val="28"/>
        </w:rPr>
        <w:t>One delivery</w:t>
      </w:r>
      <w:r>
        <w:rPr>
          <w:sz w:val="28"/>
          <w:szCs w:val="28"/>
        </w:rPr>
        <w:br/>
      </w:r>
      <w:r w:rsidRPr="0054725F">
        <w:rPr>
          <w:sz w:val="28"/>
          <w:szCs w:val="28"/>
        </w:rPr>
        <w:t>Service idempotency to handle multiple charges and repeated events.</w:t>
      </w:r>
    </w:p>
    <w:p w14:paraId="568E02C0" w14:textId="77777777" w:rsidR="004569F9" w:rsidRDefault="004569F9" w:rsidP="0054725F">
      <w:pPr>
        <w:rPr>
          <w:sz w:val="28"/>
          <w:szCs w:val="28"/>
        </w:rPr>
      </w:pPr>
    </w:p>
    <w:p w14:paraId="54CDB60C" w14:textId="77777777" w:rsidR="0054725F" w:rsidRDefault="0054725F" w:rsidP="0054725F">
      <w:pPr>
        <w:rPr>
          <w:sz w:val="28"/>
          <w:szCs w:val="28"/>
        </w:rPr>
      </w:pPr>
    </w:p>
    <w:p w14:paraId="5F2B3950" w14:textId="77777777" w:rsidR="0054725F" w:rsidRDefault="0054725F" w:rsidP="0054725F">
      <w:pPr>
        <w:rPr>
          <w:sz w:val="28"/>
          <w:szCs w:val="28"/>
        </w:rPr>
      </w:pPr>
    </w:p>
    <w:p w14:paraId="6399DE5B" w14:textId="77777777" w:rsidR="0054725F" w:rsidRDefault="0054725F" w:rsidP="0054725F">
      <w:pPr>
        <w:rPr>
          <w:sz w:val="28"/>
          <w:szCs w:val="28"/>
        </w:rPr>
      </w:pPr>
    </w:p>
    <w:p w14:paraId="4E31553E" w14:textId="77777777" w:rsidR="0054725F" w:rsidRDefault="0054725F" w:rsidP="0054725F">
      <w:pPr>
        <w:rPr>
          <w:sz w:val="28"/>
          <w:szCs w:val="28"/>
        </w:rPr>
      </w:pPr>
    </w:p>
    <w:p w14:paraId="418B080A" w14:textId="02941176" w:rsidR="00DA5055" w:rsidRPr="00EE4108" w:rsidRDefault="00DA5055" w:rsidP="00DA5055">
      <w:pPr>
        <w:pStyle w:val="Title"/>
        <w:rPr>
          <w:sz w:val="44"/>
          <w:szCs w:val="44"/>
        </w:rPr>
      </w:pPr>
      <w:r>
        <w:rPr>
          <w:sz w:val="44"/>
          <w:szCs w:val="44"/>
        </w:rPr>
        <w:lastRenderedPageBreak/>
        <w:t>Saga / Coordinator pattern</w:t>
      </w:r>
    </w:p>
    <w:p w14:paraId="5EC8B0A2" w14:textId="2C86DE38" w:rsidR="00592BE6" w:rsidRPr="00E6123B" w:rsidRDefault="00592BE6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2"/>
          <w:szCs w:val="32"/>
        </w:rPr>
      </w:pPr>
      <w:r w:rsidRPr="00E6123B">
        <w:rPr>
          <w:rFonts w:asciiTheme="majorHAnsi" w:eastAsiaTheme="majorEastAsia" w:hAnsiTheme="majorHAnsi" w:cstheme="majorBidi"/>
          <w:bCs/>
          <w:color w:val="454541" w:themeColor="text2" w:themeTint="E6"/>
          <w:sz w:val="32"/>
          <w:szCs w:val="32"/>
        </w:rPr>
        <w:t>How does a multi-step business process stay correct when it’s spans several services?</w:t>
      </w:r>
    </w:p>
    <w:p w14:paraId="246F41C4" w14:textId="159332A4" w:rsidR="00592BE6" w:rsidRPr="00E6123B" w:rsidRDefault="002808C2" w:rsidP="00E6123B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C068F59" wp14:editId="4BB88124">
                <wp:simplePos x="0" y="0"/>
                <wp:positionH relativeFrom="column">
                  <wp:posOffset>372533</wp:posOffset>
                </wp:positionH>
                <wp:positionV relativeFrom="paragraph">
                  <wp:posOffset>515832</wp:posOffset>
                </wp:positionV>
                <wp:extent cx="7560310" cy="3200400"/>
                <wp:effectExtent l="25400" t="25400" r="21590" b="25400"/>
                <wp:wrapNone/>
                <wp:docPr id="19756535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32004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90056" w14:textId="6D1CB7BC" w:rsidR="002808C2" w:rsidRDefault="002808C2" w:rsidP="002808C2">
                            <w:pPr>
                              <w:spacing w:before="120" w:after="120"/>
                              <w:jc w:val="center"/>
                            </w:pPr>
                            <w:r>
                              <w:t>Saga Orchestrator (State Machine)</w:t>
                            </w:r>
                          </w:p>
                          <w:p w14:paraId="2789B127" w14:textId="685DE9F3" w:rsidR="007B22C2" w:rsidRDefault="002808C2" w:rsidP="007B22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Issues Commands &amp; Persists State</w:t>
                            </w:r>
                          </w:p>
                          <w:p w14:paraId="07BA9CE5" w14:textId="77777777" w:rsidR="009939FC" w:rsidRDefault="009939FC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08361CB" w14:textId="77777777" w:rsidR="009939FC" w:rsidRDefault="009939FC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ACC46F0" w14:textId="77777777" w:rsidR="009939FC" w:rsidRDefault="009939FC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2841751" w14:textId="77777777" w:rsidR="009939FC" w:rsidRDefault="009939FC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E1A042A" w14:textId="77777777" w:rsidR="007B22C2" w:rsidRDefault="007B22C2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  <w:p w14:paraId="5BB8706F" w14:textId="365523AA" w:rsidR="009939FC" w:rsidRPr="007B22C2" w:rsidRDefault="007B22C2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B22C2">
                              <w:rPr>
                                <w:rFonts w:ascii="Times New Roman" w:hAnsi="Times New Roman" w:cs="Times New Roman"/>
                                <w:color w:val="002060"/>
                                <w:sz w:val="22"/>
                                <w:szCs w:val="22"/>
                              </w:rPr>
                              <w:t>Repeated failed charges resulting in Billing Failure</w:t>
                            </w:r>
                          </w:p>
                          <w:p w14:paraId="1310202D" w14:textId="77777777" w:rsidR="009939FC" w:rsidRDefault="009939FC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3515D12" w14:textId="77777777" w:rsidR="009939FC" w:rsidRDefault="009939FC" w:rsidP="002808C2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DBCEF28" w14:textId="77777777" w:rsidR="009939FC" w:rsidRDefault="009939FC" w:rsidP="002808C2">
                            <w:pPr>
                              <w:spacing w:before="120" w:after="1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68F59" id="_x0000_s1042" style="position:absolute;left:0;text-align:left;margin-left:29.35pt;margin-top:40.6pt;width:595.3pt;height:25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" filled="f" strokecolor="#844991 [2407]" strokeweight="4pt">
                <v:textbox>
                  <w:txbxContent>
                    <w:p w14:paraId="72D90056" w14:textId="6D1CB7BC" w:rsidR="002808C2" w:rsidRDefault="002808C2" w:rsidP="002808C2">
                      <w:pPr>
                        <w:spacing w:before="120" w:after="120"/>
                        <w:jc w:val="center"/>
                      </w:pPr>
                      <w:r>
                        <w:t>Saga Orchestrator (State Machine)</w:t>
                      </w:r>
                    </w:p>
                    <w:p w14:paraId="2789B127" w14:textId="685DE9F3" w:rsidR="007B22C2" w:rsidRDefault="002808C2" w:rsidP="007B22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Issues Commands &amp; Persists State</w:t>
                      </w:r>
                    </w:p>
                    <w:p w14:paraId="07BA9CE5" w14:textId="77777777" w:rsidR="009939FC" w:rsidRDefault="009939FC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08361CB" w14:textId="77777777" w:rsidR="009939FC" w:rsidRDefault="009939FC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ACC46F0" w14:textId="77777777" w:rsidR="009939FC" w:rsidRDefault="009939FC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2841751" w14:textId="77777777" w:rsidR="009939FC" w:rsidRDefault="009939FC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E1A042A" w14:textId="77777777" w:rsidR="007B22C2" w:rsidRDefault="007B22C2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2"/>
                          <w:szCs w:val="22"/>
                        </w:rPr>
                      </w:pPr>
                    </w:p>
                    <w:p w14:paraId="5BB8706F" w14:textId="365523AA" w:rsidR="009939FC" w:rsidRPr="007B22C2" w:rsidRDefault="007B22C2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2"/>
                          <w:szCs w:val="22"/>
                        </w:rPr>
                      </w:pPr>
                      <w:r w:rsidRPr="007B22C2">
                        <w:rPr>
                          <w:rFonts w:ascii="Times New Roman" w:hAnsi="Times New Roman" w:cs="Times New Roman"/>
                          <w:color w:val="002060"/>
                          <w:sz w:val="22"/>
                          <w:szCs w:val="22"/>
                        </w:rPr>
                        <w:t>Repeated failed charges resulting in Billing Failure</w:t>
                      </w:r>
                    </w:p>
                    <w:p w14:paraId="1310202D" w14:textId="77777777" w:rsidR="009939FC" w:rsidRDefault="009939FC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3515D12" w14:textId="77777777" w:rsidR="009939FC" w:rsidRDefault="009939FC" w:rsidP="002808C2">
                      <w:pPr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DBCEF28" w14:textId="77777777" w:rsidR="009939FC" w:rsidRDefault="009939FC" w:rsidP="002808C2">
                      <w:pPr>
                        <w:spacing w:before="120" w:after="12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479B3" w:rsidRPr="00E6123B">
        <w:rPr>
          <w:rFonts w:asciiTheme="majorHAnsi" w:eastAsiaTheme="majorEastAsia" w:hAnsiTheme="majorHAnsi" w:cstheme="majorBidi"/>
          <w:bCs/>
          <w:color w:val="454541" w:themeColor="text2" w:themeTint="E6"/>
          <w:sz w:val="28"/>
          <w:szCs w:val="28"/>
        </w:rPr>
        <w:t>The orchestrator records the saga state at every step and persists it. A crash can be resumed.</w:t>
      </w:r>
    </w:p>
    <w:p w14:paraId="7E429CD6" w14:textId="644BA921" w:rsidR="002808C2" w:rsidRDefault="002808C2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669A9262" w14:textId="7A2CE35D" w:rsidR="002808C2" w:rsidRDefault="002808C2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2B6944DD" w14:textId="0AAF3AF5" w:rsidR="002808C2" w:rsidRDefault="007B22C2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225E6E" wp14:editId="460F14FC">
                <wp:simplePos x="0" y="0"/>
                <wp:positionH relativeFrom="column">
                  <wp:posOffset>1100455</wp:posOffset>
                </wp:positionH>
                <wp:positionV relativeFrom="paragraph">
                  <wp:posOffset>202777</wp:posOffset>
                </wp:positionV>
                <wp:extent cx="1625176" cy="376555"/>
                <wp:effectExtent l="12700" t="12700" r="13335" b="17145"/>
                <wp:wrapNone/>
                <wp:docPr id="151663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176" cy="3765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  <a:alpha val="70268"/>
                          </a:scheme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AA6A9" w14:textId="6EF2AFC9" w:rsidR="009939FC" w:rsidRDefault="009939FC" w:rsidP="009939FC">
                            <w:pPr>
                              <w:spacing w:after="0"/>
                              <w:jc w:val="center"/>
                            </w:pPr>
                            <w:r>
                              <w:t>Subscribe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25E6E" id="_x0000_s1043" style="position:absolute;margin-left:86.65pt;margin-top:15.95pt;width:127.95pt;height:29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" fillcolor="#ede1f0 [663]" strokecolor="#666660 [2431]" strokeweight="2.25pt">
                <v:fill opacity="46003f"/>
                <v:textbox>
                  <w:txbxContent>
                    <w:p w14:paraId="445AA6A9" w14:textId="6EF2AFC9" w:rsidR="009939FC" w:rsidRDefault="009939FC" w:rsidP="009939FC">
                      <w:pPr>
                        <w:spacing w:after="0"/>
                        <w:jc w:val="center"/>
                      </w:pPr>
                      <w:r>
                        <w:t>Subscribe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F825F4E" wp14:editId="4BA4E37C">
                <wp:simplePos x="0" y="0"/>
                <wp:positionH relativeFrom="column">
                  <wp:posOffset>3243580</wp:posOffset>
                </wp:positionH>
                <wp:positionV relativeFrom="paragraph">
                  <wp:posOffset>189865</wp:posOffset>
                </wp:positionV>
                <wp:extent cx="1748155" cy="376555"/>
                <wp:effectExtent l="12700" t="12700" r="17145" b="17145"/>
                <wp:wrapNone/>
                <wp:docPr id="16348491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765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  <a:alpha val="70268"/>
                          </a:scheme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522C6" w14:textId="6A43971D" w:rsidR="009939FC" w:rsidRDefault="009939FC" w:rsidP="009939FC">
                            <w:pPr>
                              <w:spacing w:after="0"/>
                              <w:jc w:val="center"/>
                            </w:pPr>
                            <w:r>
                              <w:t>Subscription Created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25F4E" id="_x0000_s1044" style="position:absolute;margin-left:255.4pt;margin-top:14.95pt;width:137.65pt;height:29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" fillcolor="#d7e7b5 [1302]" strokecolor="#666660 [2431]" strokeweight="2.25pt">
                <v:fill opacity="46003f"/>
                <v:textbox>
                  <w:txbxContent>
                    <w:p w14:paraId="152522C6" w14:textId="6A43971D" w:rsidR="009939FC" w:rsidRDefault="009939FC" w:rsidP="009939FC">
                      <w:pPr>
                        <w:spacing w:after="0"/>
                        <w:jc w:val="center"/>
                      </w:pPr>
                      <w:r>
                        <w:t>Subscription Created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AC942C4" wp14:editId="0FB7E105">
                <wp:simplePos x="0" y="0"/>
                <wp:positionH relativeFrom="column">
                  <wp:posOffset>2921000</wp:posOffset>
                </wp:positionH>
                <wp:positionV relativeFrom="paragraph">
                  <wp:posOffset>418465</wp:posOffset>
                </wp:positionV>
                <wp:extent cx="160655" cy="0"/>
                <wp:effectExtent l="0" t="63500" r="0" b="76200"/>
                <wp:wrapNone/>
                <wp:docPr id="118052400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E5F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30pt;margin-top:32.95pt;width:12.6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" strokecolor="#4e6320 [1606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24D22F4" wp14:editId="1C402F8C">
                <wp:simplePos x="0" y="0"/>
                <wp:positionH relativeFrom="column">
                  <wp:posOffset>5601335</wp:posOffset>
                </wp:positionH>
                <wp:positionV relativeFrom="paragraph">
                  <wp:posOffset>189865</wp:posOffset>
                </wp:positionV>
                <wp:extent cx="1748155" cy="376555"/>
                <wp:effectExtent l="12700" t="12700" r="17145" b="17145"/>
                <wp:wrapNone/>
                <wp:docPr id="18496961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765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  <a:alpha val="70268"/>
                          </a:scheme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04D41" w14:textId="1DC99EBC" w:rsidR="009939FC" w:rsidRPr="009939FC" w:rsidRDefault="009939FC" w:rsidP="009939FC">
                            <w:pPr>
                              <w:spacing w:after="0"/>
                              <w:jc w:val="center"/>
                              <w:rPr>
                                <w:color w:val="195600"/>
                              </w:rPr>
                            </w:pPr>
                            <w:r w:rsidRPr="009939FC">
                              <w:rPr>
                                <w:color w:val="195600"/>
                              </w:rPr>
                              <w:t>Subscription</w:t>
                            </w:r>
                            <w:r w:rsidRPr="009939FC">
                              <w:rPr>
                                <w:color w:val="195600"/>
                              </w:rPr>
                              <w:t xml:space="preserve"> </w:t>
                            </w:r>
                            <w:r w:rsidRPr="009939FC">
                              <w:rPr>
                                <w:color w:val="195600"/>
                              </w:rPr>
                              <w:t>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D22F4" id="_x0000_s1045" style="position:absolute;margin-left:441.05pt;margin-top:14.95pt;width:137.65pt;height:29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" fillcolor="#759530 [2406]" strokecolor="#666660 [2431]" strokeweight="2.25pt">
                <v:fill opacity="46003f"/>
                <v:textbox>
                  <w:txbxContent>
                    <w:p w14:paraId="4A904D41" w14:textId="1DC99EBC" w:rsidR="009939FC" w:rsidRPr="009939FC" w:rsidRDefault="009939FC" w:rsidP="009939FC">
                      <w:pPr>
                        <w:spacing w:after="0"/>
                        <w:jc w:val="center"/>
                        <w:rPr>
                          <w:color w:val="195600"/>
                        </w:rPr>
                      </w:pPr>
                      <w:r w:rsidRPr="009939FC">
                        <w:rPr>
                          <w:color w:val="195600"/>
                        </w:rPr>
                        <w:t>Subscription</w:t>
                      </w:r>
                      <w:r w:rsidRPr="009939FC">
                        <w:rPr>
                          <w:color w:val="195600"/>
                        </w:rPr>
                        <w:t xml:space="preserve"> </w:t>
                      </w:r>
                      <w:r w:rsidRPr="009939FC">
                        <w:rPr>
                          <w:color w:val="195600"/>
                        </w:rPr>
                        <w:t>Active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B308BF" wp14:editId="656CC036">
                <wp:simplePos x="0" y="0"/>
                <wp:positionH relativeFrom="column">
                  <wp:posOffset>5164243</wp:posOffset>
                </wp:positionH>
                <wp:positionV relativeFrom="paragraph">
                  <wp:posOffset>424815</wp:posOffset>
                </wp:positionV>
                <wp:extent cx="193675" cy="0"/>
                <wp:effectExtent l="0" t="63500" r="0" b="76200"/>
                <wp:wrapNone/>
                <wp:docPr id="53404575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ED700" id="Straight Arrow Connector 32" o:spid="_x0000_s1026" type="#_x0000_t32" style="position:absolute;margin-left:406.65pt;margin-top:33.45pt;width:15.2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" strokecolor="#4e6320 [1606]" strokeweight=".5pt">
                <v:stroke endarrow="block" joinstyle="miter"/>
              </v:shape>
            </w:pict>
          </mc:Fallback>
        </mc:AlternateContent>
      </w:r>
    </w:p>
    <w:p w14:paraId="5201DBBF" w14:textId="7164881E" w:rsidR="002808C2" w:rsidRDefault="002808C2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4A936FF9" w14:textId="38C6D292" w:rsidR="002808C2" w:rsidRDefault="00457801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0C5F117" wp14:editId="32646480">
                <wp:simplePos x="0" y="0"/>
                <wp:positionH relativeFrom="column">
                  <wp:posOffset>2610485</wp:posOffset>
                </wp:positionH>
                <wp:positionV relativeFrom="paragraph">
                  <wp:posOffset>23707</wp:posOffset>
                </wp:positionV>
                <wp:extent cx="0" cy="203200"/>
                <wp:effectExtent l="63500" t="0" r="38100" b="38100"/>
                <wp:wrapNone/>
                <wp:docPr id="113903571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8D541" id="Straight Arrow Connector 33" o:spid="_x0000_s1026" type="#_x0000_t32" style="position:absolute;margin-left:205.55pt;margin-top:1.85pt;width:0;height:1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" strokecolor="#002060" strokeweight=".5pt">
                <v:stroke endarrow="block" joinstyle="miter"/>
              </v:shape>
            </w:pict>
          </mc:Fallback>
        </mc:AlternateContent>
      </w:r>
      <w:r w:rsidR="00E479B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E6B645" wp14:editId="6FA5E949">
                <wp:simplePos x="0" y="0"/>
                <wp:positionH relativeFrom="column">
                  <wp:posOffset>5163185</wp:posOffset>
                </wp:positionH>
                <wp:positionV relativeFrom="paragraph">
                  <wp:posOffset>682625</wp:posOffset>
                </wp:positionV>
                <wp:extent cx="193675" cy="0"/>
                <wp:effectExtent l="0" t="63500" r="0" b="76200"/>
                <wp:wrapNone/>
                <wp:docPr id="133731562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5BF2C" id="Straight Arrow Connector 32" o:spid="_x0000_s1026" type="#_x0000_t32" style="position:absolute;margin-left:406.55pt;margin-top:53.75pt;width:15.25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" strokecolor="#4e6320 [1606]" strokeweight=".5pt">
                <v:stroke endarrow="block" joinstyle="miter"/>
              </v:shape>
            </w:pict>
          </mc:Fallback>
        </mc:AlternateContent>
      </w:r>
      <w:r w:rsidR="00E479B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2D59C62" wp14:editId="03D0785B">
                <wp:simplePos x="0" y="0"/>
                <wp:positionH relativeFrom="column">
                  <wp:posOffset>5600700</wp:posOffset>
                </wp:positionH>
                <wp:positionV relativeFrom="paragraph">
                  <wp:posOffset>447675</wp:posOffset>
                </wp:positionV>
                <wp:extent cx="1748155" cy="376555"/>
                <wp:effectExtent l="12700" t="12700" r="17145" b="17145"/>
                <wp:wrapNone/>
                <wp:docPr id="21404280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765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  <a:alpha val="70268"/>
                          </a:scheme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BD02A" w14:textId="307DB694" w:rsidR="007B22C2" w:rsidRPr="009939FC" w:rsidRDefault="007B22C2" w:rsidP="007B22C2">
                            <w:pPr>
                              <w:spacing w:after="0"/>
                              <w:jc w:val="center"/>
                              <w:rPr>
                                <w:color w:val="195600"/>
                              </w:rPr>
                            </w:pPr>
                            <w:r>
                              <w:rPr>
                                <w:color w:val="195600"/>
                              </w:rPr>
                              <w:t>Inactive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59C62" id="_x0000_s1046" style="position:absolute;margin-left:441pt;margin-top:35.25pt;width:137.65pt;height:29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" fillcolor="#cdcdca [831]" strokecolor="#666660 [2431]" strokeweight="2.25pt">
                <v:fill opacity="46003f"/>
                <v:textbox>
                  <w:txbxContent>
                    <w:p w14:paraId="68EBD02A" w14:textId="307DB694" w:rsidR="007B22C2" w:rsidRPr="009939FC" w:rsidRDefault="007B22C2" w:rsidP="007B22C2">
                      <w:pPr>
                        <w:spacing w:after="0"/>
                        <w:jc w:val="center"/>
                        <w:rPr>
                          <w:color w:val="195600"/>
                        </w:rPr>
                      </w:pPr>
                      <w:r>
                        <w:rPr>
                          <w:color w:val="195600"/>
                        </w:rPr>
                        <w:t>Inactive</w:t>
                      </w:r>
                    </w:p>
                  </w:txbxContent>
                </v:textbox>
              </v:rect>
            </w:pict>
          </mc:Fallback>
        </mc:AlternateContent>
      </w:r>
      <w:r w:rsidR="00E479B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FDFB4D" wp14:editId="48947EC7">
                <wp:simplePos x="0" y="0"/>
                <wp:positionH relativeFrom="column">
                  <wp:posOffset>3242945</wp:posOffset>
                </wp:positionH>
                <wp:positionV relativeFrom="paragraph">
                  <wp:posOffset>447675</wp:posOffset>
                </wp:positionV>
                <wp:extent cx="1748155" cy="376555"/>
                <wp:effectExtent l="12700" t="12700" r="17145" b="17145"/>
                <wp:wrapNone/>
                <wp:docPr id="16546126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7655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70268"/>
                          </a:scheme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B161A" w14:textId="7C13F1AB" w:rsidR="007B22C2" w:rsidRDefault="007B22C2" w:rsidP="007B22C2">
                            <w:pPr>
                              <w:spacing w:after="0"/>
                              <w:jc w:val="center"/>
                            </w:pPr>
                            <w:r>
                              <w:t>Pause Subscription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DFB4D" id="_x0000_s1047" style="position:absolute;margin-left:255.35pt;margin-top:35.25pt;width:137.65pt;height:29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" fillcolor="#f0e4a1 [1945]" strokecolor="#666660 [2431]" strokeweight="2.25pt">
                <v:fill opacity="46003f"/>
                <v:textbox>
                  <w:txbxContent>
                    <w:p w14:paraId="4DDB161A" w14:textId="7C13F1AB" w:rsidR="007B22C2" w:rsidRDefault="007B22C2" w:rsidP="007B22C2">
                      <w:pPr>
                        <w:spacing w:after="0"/>
                        <w:jc w:val="center"/>
                      </w:pPr>
                      <w:r>
                        <w:t>Pause Subscription</w:t>
                      </w:r>
                    </w:p>
                  </w:txbxContent>
                </v:textbox>
              </v:rect>
            </w:pict>
          </mc:Fallback>
        </mc:AlternateContent>
      </w:r>
      <w:r w:rsidR="00E479B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E63748" wp14:editId="5298BCEC">
                <wp:simplePos x="0" y="0"/>
                <wp:positionH relativeFrom="column">
                  <wp:posOffset>2920365</wp:posOffset>
                </wp:positionH>
                <wp:positionV relativeFrom="paragraph">
                  <wp:posOffset>676275</wp:posOffset>
                </wp:positionV>
                <wp:extent cx="160655" cy="0"/>
                <wp:effectExtent l="0" t="63500" r="0" b="76200"/>
                <wp:wrapNone/>
                <wp:docPr id="187601662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026E5" id="Straight Arrow Connector 32" o:spid="_x0000_s1026" type="#_x0000_t32" style="position:absolute;margin-left:229.95pt;margin-top:53.25pt;width:12.65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" strokecolor="#4e6320 [1606]" strokeweight=".5pt">
                <v:stroke endarrow="block" joinstyle="miter"/>
              </v:shape>
            </w:pict>
          </mc:Fallback>
        </mc:AlternateContent>
      </w:r>
      <w:r w:rsidR="00E479B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724CA2" wp14:editId="771F99EF">
                <wp:simplePos x="0" y="0"/>
                <wp:positionH relativeFrom="column">
                  <wp:posOffset>1099820</wp:posOffset>
                </wp:positionH>
                <wp:positionV relativeFrom="paragraph">
                  <wp:posOffset>460798</wp:posOffset>
                </wp:positionV>
                <wp:extent cx="1624965" cy="376555"/>
                <wp:effectExtent l="12700" t="12700" r="13335" b="17145"/>
                <wp:wrapNone/>
                <wp:docPr id="6276441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965" cy="3765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70268"/>
                          </a:scheme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D441E" w14:textId="005E13AE" w:rsidR="007B22C2" w:rsidRDefault="007B22C2" w:rsidP="007B22C2">
                            <w:pPr>
                              <w:spacing w:after="0"/>
                              <w:jc w:val="center"/>
                            </w:pPr>
                            <w:r>
                              <w:t>Billing Failed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24CA2" id="_x0000_s1048" style="position:absolute;margin-left:86.6pt;margin-top:36.3pt;width:127.95pt;height:29.6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" fillcolor="#ffa0ab [1941]" strokecolor="#666660 [2431]" strokeweight="2.25pt">
                <v:fill opacity="46003f"/>
                <v:textbox>
                  <w:txbxContent>
                    <w:p w14:paraId="6F6D441E" w14:textId="005E13AE" w:rsidR="007B22C2" w:rsidRDefault="007B22C2" w:rsidP="007B22C2">
                      <w:pPr>
                        <w:spacing w:after="0"/>
                        <w:jc w:val="center"/>
                      </w:pPr>
                      <w:r>
                        <w:t>Billing Failed</w:t>
                      </w:r>
                    </w:p>
                  </w:txbxContent>
                </v:textbox>
              </v:rect>
            </w:pict>
          </mc:Fallback>
        </mc:AlternateContent>
      </w:r>
    </w:p>
    <w:p w14:paraId="24D58EB5" w14:textId="745A5E4E" w:rsidR="002808C2" w:rsidRDefault="002808C2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6D024455" w14:textId="1672C440" w:rsidR="002808C2" w:rsidRDefault="002808C2" w:rsidP="00DA5055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</w:p>
    <w:p w14:paraId="6DAB9C19" w14:textId="77777777" w:rsidR="00E6123B" w:rsidRDefault="00E6123B" w:rsidP="007B22C2">
      <w:pPr>
        <w:pStyle w:val="Title"/>
        <w:rPr>
          <w:sz w:val="44"/>
          <w:szCs w:val="44"/>
        </w:rPr>
      </w:pPr>
    </w:p>
    <w:p w14:paraId="534D8D5C" w14:textId="03A0546B" w:rsidR="007B22C2" w:rsidRPr="00EE4108" w:rsidRDefault="00E479B3" w:rsidP="007B22C2">
      <w:pPr>
        <w:pStyle w:val="Title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Service </w:t>
      </w:r>
      <w:r w:rsidR="0097591F">
        <w:rPr>
          <w:sz w:val="44"/>
          <w:szCs w:val="44"/>
        </w:rPr>
        <w:t>Coordination</w:t>
      </w:r>
    </w:p>
    <w:p w14:paraId="6134E746" w14:textId="3439E649" w:rsidR="007B22C2" w:rsidRDefault="00E479B3" w:rsidP="007B22C2">
      <w:pP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</w:pPr>
      <w:r>
        <w:rPr>
          <w:rFonts w:asciiTheme="majorHAnsi" w:eastAsiaTheme="majorEastAsia" w:hAnsiTheme="majorHAnsi" w:cstheme="majorBidi"/>
          <w:bCs/>
          <w:color w:val="454541" w:themeColor="text2" w:themeTint="E6"/>
          <w:sz w:val="36"/>
          <w:szCs w:val="36"/>
        </w:rPr>
        <w:t>A service is down treated differently from business failures like a failed charge.</w:t>
      </w:r>
    </w:p>
    <w:p w14:paraId="21076E60" w14:textId="190A65BF" w:rsidR="00DA5055" w:rsidRPr="0054725F" w:rsidRDefault="00457801" w:rsidP="00DA5055">
      <w:pPr>
        <w:rPr>
          <w:sz w:val="28"/>
          <w:szCs w:val="28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EEE10E6" wp14:editId="5D2119DE">
                <wp:simplePos x="0" y="0"/>
                <wp:positionH relativeFrom="column">
                  <wp:posOffset>2999105</wp:posOffset>
                </wp:positionH>
                <wp:positionV relativeFrom="paragraph">
                  <wp:posOffset>13335</wp:posOffset>
                </wp:positionV>
                <wp:extent cx="2637155" cy="503767"/>
                <wp:effectExtent l="12700" t="12700" r="17145" b="17145"/>
                <wp:wrapNone/>
                <wp:docPr id="1415855075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155" cy="503767"/>
                        </a:xfrm>
                        <a:prstGeom prst="roundRect">
                          <a:avLst/>
                        </a:prstGeom>
                        <a:ln w="2540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1A742" w14:textId="42AF5776" w:rsidR="00457801" w:rsidRPr="003C1E9C" w:rsidRDefault="00457801" w:rsidP="00457801">
                            <w:pPr>
                              <w:spacing w:before="120" w:after="120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Service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E10E6" id="_x0000_s1049" style="position:absolute;margin-left:236.15pt;margin-top:1.05pt;width:207.65pt;height:39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" fillcolor="white [3201]" strokecolor="#9cc346 [3206]" strokeweight="2pt">
                <v:stroke joinstyle="miter"/>
                <v:textbox>
                  <w:txbxContent>
                    <w:p w14:paraId="2FD1A742" w14:textId="42AF5776" w:rsidR="00457801" w:rsidRPr="003C1E9C" w:rsidRDefault="00457801" w:rsidP="00457801">
                      <w:pPr>
                        <w:spacing w:before="120" w:after="120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Service Response</w:t>
                      </w:r>
                    </w:p>
                  </w:txbxContent>
                </v:textbox>
              </v:roundrect>
            </w:pict>
          </mc:Fallback>
        </mc:AlternateContent>
      </w:r>
      <w:r w:rsidR="00DA5055" w:rsidRPr="0054725F">
        <w:rPr>
          <w:sz w:val="28"/>
          <w:szCs w:val="28"/>
        </w:rPr>
        <w:t>.</w:t>
      </w:r>
    </w:p>
    <w:p w14:paraId="49A45CDB" w14:textId="6747D0A4" w:rsidR="00DA5055" w:rsidRDefault="000F0FC4" w:rsidP="0054725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91C1D30" wp14:editId="546DD921">
                <wp:simplePos x="0" y="0"/>
                <wp:positionH relativeFrom="column">
                  <wp:posOffset>4309533</wp:posOffset>
                </wp:positionH>
                <wp:positionV relativeFrom="paragraph">
                  <wp:posOffset>148802</wp:posOffset>
                </wp:positionV>
                <wp:extent cx="0" cy="279400"/>
                <wp:effectExtent l="63500" t="0" r="76200" b="38100"/>
                <wp:wrapNone/>
                <wp:docPr id="638926135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57175" id="Straight Arrow Connector 34" o:spid="_x0000_s1026" type="#_x0000_t32" style="position:absolute;margin-left:339.35pt;margin-top:11.7pt;width:0;height:22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" strokecolor="#ff7a00 [3204]" strokeweight=".5pt">
                <v:stroke endarrow="block" joinstyle="miter"/>
              </v:shape>
            </w:pict>
          </mc:Fallback>
        </mc:AlternateContent>
      </w:r>
    </w:p>
    <w:p w14:paraId="7A3FFC53" w14:textId="3CBCB5E9" w:rsidR="00DA5055" w:rsidRDefault="000F0FC4" w:rsidP="0054725F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63B5E5" wp14:editId="1209FFB6">
                <wp:simplePos x="0" y="0"/>
                <wp:positionH relativeFrom="column">
                  <wp:posOffset>4398433</wp:posOffset>
                </wp:positionH>
                <wp:positionV relativeFrom="paragraph">
                  <wp:posOffset>88477</wp:posOffset>
                </wp:positionV>
                <wp:extent cx="3131820" cy="605155"/>
                <wp:effectExtent l="12700" t="12700" r="17780" b="17145"/>
                <wp:wrapNone/>
                <wp:docPr id="3776682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605155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28567"/>
                          </a:srgb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7BAE5" w14:textId="274D2CEA" w:rsidR="000F0FC4" w:rsidRPr="000F0FC4" w:rsidRDefault="00457801" w:rsidP="000F0FC4">
                            <w:pPr>
                              <w:spacing w:after="0"/>
                              <w:jc w:val="center"/>
                              <w:rPr>
                                <w:color w:val="195600"/>
                                <w:sz w:val="28"/>
                                <w:szCs w:val="28"/>
                              </w:rPr>
                            </w:pPr>
                            <w:r w:rsidRPr="000F0FC4">
                              <w:rPr>
                                <w:color w:val="195600"/>
                                <w:sz w:val="28"/>
                                <w:szCs w:val="28"/>
                              </w:rPr>
                              <w:t>Terminal</w:t>
                            </w:r>
                          </w:p>
                          <w:p w14:paraId="439C1C49" w14:textId="485190E5" w:rsidR="000F0FC4" w:rsidRPr="000F0FC4" w:rsidRDefault="000F0FC4" w:rsidP="000F0F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95600"/>
                              </w:rPr>
                            </w:pP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  <w:color w:val="195600"/>
                              </w:rPr>
                              <w:t xml:space="preserve"> 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95600"/>
                              </w:rPr>
                              <w:t>declined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  <w:color w:val="195600"/>
                              </w:rPr>
                              <w:t xml:space="preserve"> 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3B5E5" id="_x0000_s1050" style="position:absolute;margin-left:346.35pt;margin-top:6.95pt;width:246.6pt;height:47.6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" fillcolor="#c00000" strokecolor="#666660 [2431]" strokeweight="2.25pt">
                <v:fill opacity="18761f"/>
                <v:textbox>
                  <w:txbxContent>
                    <w:p w14:paraId="78B7BAE5" w14:textId="274D2CEA" w:rsidR="000F0FC4" w:rsidRPr="000F0FC4" w:rsidRDefault="00457801" w:rsidP="000F0FC4">
                      <w:pPr>
                        <w:spacing w:after="0"/>
                        <w:jc w:val="center"/>
                        <w:rPr>
                          <w:color w:val="195600"/>
                          <w:sz w:val="28"/>
                          <w:szCs w:val="28"/>
                        </w:rPr>
                      </w:pPr>
                      <w:r w:rsidRPr="000F0FC4">
                        <w:rPr>
                          <w:color w:val="195600"/>
                          <w:sz w:val="28"/>
                          <w:szCs w:val="28"/>
                        </w:rPr>
                        <w:t>Terminal</w:t>
                      </w:r>
                    </w:p>
                    <w:p w14:paraId="439C1C49" w14:textId="485190E5" w:rsidR="000F0FC4" w:rsidRPr="000F0FC4" w:rsidRDefault="000F0FC4" w:rsidP="000F0F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95600"/>
                        </w:rPr>
                      </w:pPr>
                      <w:r w:rsidRPr="000F0FC4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0F0FC4">
                        <w:rPr>
                          <w:rFonts w:ascii="Times New Roman" w:hAnsi="Times New Roman" w:cs="Times New Roman"/>
                          <w:color w:val="195600"/>
                        </w:rPr>
                        <w:t xml:space="preserve"> </w:t>
                      </w:r>
                      <w:r w:rsidRPr="000F0FC4">
                        <w:rPr>
                          <w:rFonts w:ascii="Times New Roman" w:hAnsi="Times New Roman" w:cs="Times New Roman"/>
                          <w:i/>
                          <w:iCs/>
                          <w:color w:val="195600"/>
                        </w:rPr>
                        <w:t>declined</w:t>
                      </w:r>
                      <w:r w:rsidRPr="000F0FC4">
                        <w:rPr>
                          <w:rFonts w:ascii="Times New Roman" w:hAnsi="Times New Roman" w:cs="Times New Roman"/>
                          <w:color w:val="195600"/>
                        </w:rPr>
                        <w:t xml:space="preserve"> </w:t>
                      </w:r>
                      <w:r w:rsidRPr="000F0FC4">
                        <w:rPr>
                          <w:rFonts w:ascii="Times New Roman" w:hAnsi="Times New Roman" w:cs="Times New Roman"/>
                        </w:rPr>
                        <w:t>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FC3FC0" wp14:editId="434A190D">
                <wp:simplePos x="0" y="0"/>
                <wp:positionH relativeFrom="column">
                  <wp:posOffset>817033</wp:posOffset>
                </wp:positionH>
                <wp:positionV relativeFrom="paragraph">
                  <wp:posOffset>88477</wp:posOffset>
                </wp:positionV>
                <wp:extent cx="3348567" cy="605366"/>
                <wp:effectExtent l="12700" t="12700" r="17145" b="17145"/>
                <wp:wrapNone/>
                <wp:docPr id="3309022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567" cy="605366"/>
                        </a:xfrm>
                        <a:prstGeom prst="rect">
                          <a:avLst/>
                        </a:prstGeom>
                        <a:solidFill>
                          <a:srgbClr val="00B4CE">
                            <a:alpha val="42000"/>
                          </a:srgb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771F0" w14:textId="231BD5C7" w:rsidR="00457801" w:rsidRPr="000F0FC4" w:rsidRDefault="00457801" w:rsidP="0045780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F0FC4">
                              <w:rPr>
                                <w:sz w:val="28"/>
                                <w:szCs w:val="28"/>
                              </w:rPr>
                              <w:t>Transient</w:t>
                            </w:r>
                          </w:p>
                          <w:p w14:paraId="0916137D" w14:textId="3B61FDBB" w:rsidR="000F0FC4" w:rsidRPr="000F0FC4" w:rsidRDefault="000F0FC4" w:rsidP="000F0F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 xml:space="preserve"> retry with back-off 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C3FC0" id="_x0000_s1051" style="position:absolute;margin-left:64.35pt;margin-top:6.95pt;width:263.65pt;height:47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" fillcolor="#00b4ce" strokecolor="#666660 [2431]" strokeweight="2.25pt">
                <v:fill opacity="27499f"/>
                <v:textbox>
                  <w:txbxContent>
                    <w:p w14:paraId="721771F0" w14:textId="231BD5C7" w:rsidR="00457801" w:rsidRPr="000F0FC4" w:rsidRDefault="00457801" w:rsidP="0045780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F0FC4">
                        <w:rPr>
                          <w:sz w:val="28"/>
                          <w:szCs w:val="28"/>
                        </w:rPr>
                        <w:t>Transient</w:t>
                      </w:r>
                    </w:p>
                    <w:p w14:paraId="0916137D" w14:textId="3B61FDBB" w:rsidR="000F0FC4" w:rsidRPr="000F0FC4" w:rsidRDefault="000F0FC4" w:rsidP="000F0F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F0FC4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0F0FC4">
                        <w:rPr>
                          <w:rFonts w:ascii="Times New Roman" w:hAnsi="Times New Roman" w:cs="Times New Roman"/>
                        </w:rPr>
                        <w:t xml:space="preserve"> retry with back-off –</w:t>
                      </w:r>
                    </w:p>
                  </w:txbxContent>
                </v:textbox>
              </v:rect>
            </w:pict>
          </mc:Fallback>
        </mc:AlternateContent>
      </w:r>
    </w:p>
    <w:p w14:paraId="75CB519D" w14:textId="58F397BB" w:rsidR="00DA5055" w:rsidRDefault="006C6754" w:rsidP="0054725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FA91790" wp14:editId="04C4A1FF">
                <wp:simplePos x="0" y="0"/>
                <wp:positionH relativeFrom="column">
                  <wp:posOffset>5922010</wp:posOffset>
                </wp:positionH>
                <wp:positionV relativeFrom="paragraph">
                  <wp:posOffset>333375</wp:posOffset>
                </wp:positionV>
                <wp:extent cx="0" cy="230909"/>
                <wp:effectExtent l="63500" t="0" r="50800" b="36195"/>
                <wp:wrapNone/>
                <wp:docPr id="164308436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9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2FF84" id="Straight Arrow Connector 34" o:spid="_x0000_s1026" type="#_x0000_t32" style="position:absolute;margin-left:466.3pt;margin-top:26.25pt;width:0;height:18.2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" strokecolor="#ff7a00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15982A" wp14:editId="0CD806A8">
                <wp:simplePos x="0" y="0"/>
                <wp:positionH relativeFrom="column">
                  <wp:posOffset>2497455</wp:posOffset>
                </wp:positionH>
                <wp:positionV relativeFrom="paragraph">
                  <wp:posOffset>332220</wp:posOffset>
                </wp:positionV>
                <wp:extent cx="0" cy="230909"/>
                <wp:effectExtent l="63500" t="0" r="50800" b="36195"/>
                <wp:wrapNone/>
                <wp:docPr id="1704755890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9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502BE" id="Straight Arrow Connector 34" o:spid="_x0000_s1026" type="#_x0000_t32" style="position:absolute;margin-left:196.65pt;margin-top:26.15pt;width:0;height:18.2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" strokecolor="#ff7a00 [3204]" strokeweight=".5pt">
                <v:stroke endarrow="block" joinstyle="miter"/>
              </v:shape>
            </w:pict>
          </mc:Fallback>
        </mc:AlternateContent>
      </w:r>
    </w:p>
    <w:p w14:paraId="6A9AF0E8" w14:textId="35D8CB14" w:rsidR="00DA5055" w:rsidRDefault="000F0FC4" w:rsidP="0054725F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DC90E76" wp14:editId="2C88515E">
                <wp:simplePos x="0" y="0"/>
                <wp:positionH relativeFrom="column">
                  <wp:posOffset>4434628</wp:posOffset>
                </wp:positionH>
                <wp:positionV relativeFrom="paragraph">
                  <wp:posOffset>237490</wp:posOffset>
                </wp:positionV>
                <wp:extent cx="3131820" cy="605155"/>
                <wp:effectExtent l="12700" t="12700" r="17780" b="17145"/>
                <wp:wrapNone/>
                <wp:docPr id="10048464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60515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28567"/>
                          </a:srgbClr>
                        </a:solidFill>
                        <a:ln w="2857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D617B" w14:textId="13233603" w:rsidR="000F0FC4" w:rsidRPr="000F0FC4" w:rsidRDefault="000F0FC4" w:rsidP="000F0FC4">
                            <w:pPr>
                              <w:spacing w:after="0"/>
                              <w:jc w:val="center"/>
                              <w:rPr>
                                <w:color w:val="1956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95600"/>
                                <w:sz w:val="28"/>
                                <w:szCs w:val="28"/>
                              </w:rPr>
                              <w:t>Compensation Flow</w:t>
                            </w:r>
                          </w:p>
                          <w:p w14:paraId="3B618466" w14:textId="5C3FC4C3" w:rsidR="000F0FC4" w:rsidRPr="000F0FC4" w:rsidRDefault="000F0FC4" w:rsidP="000F0F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95600"/>
                              </w:rPr>
                            </w:pP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  <w:color w:val="1956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195600"/>
                              </w:rPr>
                              <w:t>retry billing, pause subscription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  <w:color w:val="195600"/>
                              </w:rPr>
                              <w:t xml:space="preserve"> 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90E76" id="_x0000_s1052" style="position:absolute;margin-left:349.2pt;margin-top:18.7pt;width:246.6pt;height:47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" fillcolor="#ffc000" strokecolor="#e86f09 [2408]" strokeweight="2.25pt">
                <v:fill opacity="18761f"/>
                <v:textbox>
                  <w:txbxContent>
                    <w:p w14:paraId="2B0D617B" w14:textId="13233603" w:rsidR="000F0FC4" w:rsidRPr="000F0FC4" w:rsidRDefault="000F0FC4" w:rsidP="000F0FC4">
                      <w:pPr>
                        <w:spacing w:after="0"/>
                        <w:jc w:val="center"/>
                        <w:rPr>
                          <w:color w:val="195600"/>
                          <w:sz w:val="28"/>
                          <w:szCs w:val="28"/>
                        </w:rPr>
                      </w:pPr>
                      <w:r>
                        <w:rPr>
                          <w:color w:val="195600"/>
                          <w:sz w:val="28"/>
                          <w:szCs w:val="28"/>
                        </w:rPr>
                        <w:t>Compensation Flow</w:t>
                      </w:r>
                    </w:p>
                    <w:p w14:paraId="3B618466" w14:textId="5C3FC4C3" w:rsidR="000F0FC4" w:rsidRPr="000F0FC4" w:rsidRDefault="000F0FC4" w:rsidP="000F0F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95600"/>
                        </w:rPr>
                      </w:pPr>
                      <w:r w:rsidRPr="000F0FC4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0F0FC4">
                        <w:rPr>
                          <w:rFonts w:ascii="Times New Roman" w:hAnsi="Times New Roman" w:cs="Times New Roman"/>
                          <w:color w:val="19560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195600"/>
                        </w:rPr>
                        <w:t>retry billing, pause subscription</w:t>
                      </w:r>
                      <w:r w:rsidRPr="000F0FC4">
                        <w:rPr>
                          <w:rFonts w:ascii="Times New Roman" w:hAnsi="Times New Roman" w:cs="Times New Roman"/>
                          <w:color w:val="195600"/>
                        </w:rPr>
                        <w:t xml:space="preserve"> </w:t>
                      </w:r>
                      <w:r w:rsidRPr="000F0FC4">
                        <w:rPr>
                          <w:rFonts w:ascii="Times New Roman" w:hAnsi="Times New Roman" w:cs="Times New Roman"/>
                        </w:rPr>
                        <w:t>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35ED42D" wp14:editId="4296C1B3">
                <wp:simplePos x="0" y="0"/>
                <wp:positionH relativeFrom="column">
                  <wp:posOffset>818727</wp:posOffset>
                </wp:positionH>
                <wp:positionV relativeFrom="paragraph">
                  <wp:posOffset>237490</wp:posOffset>
                </wp:positionV>
                <wp:extent cx="3348355" cy="605155"/>
                <wp:effectExtent l="12700" t="12700" r="17145" b="17145"/>
                <wp:wrapNone/>
                <wp:docPr id="8728219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355" cy="605155"/>
                        </a:xfrm>
                        <a:prstGeom prst="rect">
                          <a:avLst/>
                        </a:prstGeom>
                        <a:solidFill>
                          <a:srgbClr val="92D050">
                            <a:alpha val="42000"/>
                          </a:srgbClr>
                        </a:solidFill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E53C6" w14:textId="034F6B38" w:rsidR="000F0FC4" w:rsidRPr="000F0FC4" w:rsidRDefault="000F0FC4" w:rsidP="000F0FC4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Recovers</w:t>
                            </w:r>
                          </w:p>
                          <w:p w14:paraId="73E0CCFC" w14:textId="4646F554" w:rsidR="000F0FC4" w:rsidRPr="000F0FC4" w:rsidRDefault="000F0FC4" w:rsidP="000F0F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 xml:space="preserve">–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Saga continues</w:t>
                            </w:r>
                            <w:r w:rsidRPr="000F0FC4">
                              <w:rPr>
                                <w:rFonts w:ascii="Times New Roman" w:hAnsi="Times New Roman" w:cs="Times New Roman"/>
                              </w:rPr>
                              <w:t xml:space="preserve"> 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ED42D" id="_x0000_s1053" style="position:absolute;margin-left:64.45pt;margin-top:18.7pt;width:263.65pt;height:47.6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" fillcolor="#92d050" strokecolor="#666660 [2431]" strokeweight="2.25pt">
                <v:fill opacity="27499f"/>
                <v:textbox>
                  <w:txbxContent>
                    <w:p w14:paraId="6CFE53C6" w14:textId="034F6B38" w:rsidR="000F0FC4" w:rsidRPr="000F0FC4" w:rsidRDefault="000F0FC4" w:rsidP="000F0FC4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Recovers</w:t>
                      </w:r>
                    </w:p>
                    <w:p w14:paraId="73E0CCFC" w14:textId="4646F554" w:rsidR="000F0FC4" w:rsidRPr="000F0FC4" w:rsidRDefault="000F0FC4" w:rsidP="000F0F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F0FC4">
                        <w:rPr>
                          <w:rFonts w:ascii="Times New Roman" w:hAnsi="Times New Roman" w:cs="Times New Roman"/>
                        </w:rPr>
                        <w:t xml:space="preserve">– </w:t>
                      </w:r>
                      <w:r>
                        <w:rPr>
                          <w:rFonts w:ascii="Times New Roman" w:hAnsi="Times New Roman" w:cs="Times New Roman"/>
                        </w:rPr>
                        <w:t>Saga continues</w:t>
                      </w:r>
                      <w:r w:rsidRPr="000F0FC4">
                        <w:rPr>
                          <w:rFonts w:ascii="Times New Roman" w:hAnsi="Times New Roman" w:cs="Times New Roman"/>
                        </w:rPr>
                        <w:t xml:space="preserve"> –</w:t>
                      </w:r>
                    </w:p>
                  </w:txbxContent>
                </v:textbox>
              </v:rect>
            </w:pict>
          </mc:Fallback>
        </mc:AlternateContent>
      </w:r>
    </w:p>
    <w:p w14:paraId="36F846C9" w14:textId="37237008" w:rsidR="00DA5055" w:rsidRDefault="00DA5055" w:rsidP="0054725F">
      <w:pPr>
        <w:rPr>
          <w:sz w:val="28"/>
          <w:szCs w:val="28"/>
        </w:rPr>
      </w:pPr>
    </w:p>
    <w:p w14:paraId="052EE607" w14:textId="77777777" w:rsidR="00DA5055" w:rsidRDefault="00DA5055" w:rsidP="0054725F">
      <w:pPr>
        <w:rPr>
          <w:sz w:val="28"/>
          <w:szCs w:val="28"/>
        </w:rPr>
      </w:pPr>
    </w:p>
    <w:p w14:paraId="4A02485A" w14:textId="01E19317" w:rsidR="006C6754" w:rsidRDefault="006C6754" w:rsidP="0054725F">
      <w:pPr>
        <w:rPr>
          <w:sz w:val="28"/>
          <w:szCs w:val="28"/>
        </w:rPr>
      </w:pPr>
      <w:r>
        <w:rPr>
          <w:sz w:val="28"/>
          <w:szCs w:val="28"/>
        </w:rPr>
        <w:t>A service down is a transient failure, wait and retry.</w:t>
      </w:r>
    </w:p>
    <w:p w14:paraId="7698D6DA" w14:textId="3B16D982" w:rsidR="0054725F" w:rsidRDefault="006C6754" w:rsidP="006C6754">
      <w:pPr>
        <w:rPr>
          <w:sz w:val="28"/>
          <w:szCs w:val="28"/>
        </w:rPr>
      </w:pPr>
      <w:r>
        <w:rPr>
          <w:sz w:val="28"/>
          <w:szCs w:val="28"/>
        </w:rPr>
        <w:t>A terminal failure triggers the appropriate compensation flow.</w:t>
      </w:r>
    </w:p>
    <w:p w14:paraId="6A473A3A" w14:textId="77777777" w:rsidR="006C6754" w:rsidRPr="0054725F" w:rsidRDefault="006C6754" w:rsidP="006C6754">
      <w:pPr>
        <w:rPr>
          <w:sz w:val="28"/>
          <w:szCs w:val="28"/>
        </w:rPr>
      </w:pPr>
    </w:p>
    <w:p w14:paraId="35CC14E5" w14:textId="484C8B2A" w:rsidR="004569F9" w:rsidRPr="00EE4108" w:rsidRDefault="004569F9" w:rsidP="004569F9">
      <w:pPr>
        <w:pStyle w:val="Title"/>
        <w:rPr>
          <w:sz w:val="44"/>
          <w:szCs w:val="44"/>
        </w:rPr>
      </w:pPr>
      <w:r>
        <w:rPr>
          <w:sz w:val="44"/>
          <w:szCs w:val="44"/>
        </w:rPr>
        <w:lastRenderedPageBreak/>
        <w:t>Key Takeaways</w:t>
      </w:r>
    </w:p>
    <w:p w14:paraId="66D5750D" w14:textId="77777777" w:rsidR="004569F9" w:rsidRDefault="004569F9" w:rsidP="004569F9">
      <w:pPr>
        <w:pStyle w:val="ListParagraph"/>
      </w:pPr>
    </w:p>
    <w:p w14:paraId="31ED6495" w14:textId="3D46F944" w:rsidR="005519CF" w:rsidRPr="004569F9" w:rsidRDefault="004569F9" w:rsidP="004569F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4569F9">
        <w:rPr>
          <w:sz w:val="28"/>
          <w:szCs w:val="28"/>
        </w:rPr>
        <w:t>Decomposing in response to forcing factors: deploy runtime, handling the new global scale.</w:t>
      </w:r>
    </w:p>
    <w:p w14:paraId="37BA49EE" w14:textId="245F1E79" w:rsidR="004569F9" w:rsidRPr="004569F9" w:rsidRDefault="00853BBB" w:rsidP="004569F9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13990">
        <w:rPr>
          <w:sz w:val="28"/>
          <w:szCs w:val="28"/>
        </w:rPr>
        <w:t>D</w:t>
      </w:r>
      <w:r>
        <w:rPr>
          <w:sz w:val="28"/>
          <w:szCs w:val="28"/>
        </w:rPr>
        <w:t>omain-</w:t>
      </w:r>
      <w:r w:rsidR="00A13990">
        <w:rPr>
          <w:sz w:val="28"/>
          <w:szCs w:val="28"/>
        </w:rPr>
        <w:t>D</w:t>
      </w:r>
      <w:r>
        <w:rPr>
          <w:sz w:val="28"/>
          <w:szCs w:val="28"/>
        </w:rPr>
        <w:t xml:space="preserve">riven </w:t>
      </w:r>
      <w:r w:rsidR="00A13990">
        <w:rPr>
          <w:sz w:val="28"/>
          <w:szCs w:val="28"/>
        </w:rPr>
        <w:t>D</w:t>
      </w:r>
      <w:r>
        <w:rPr>
          <w:sz w:val="28"/>
          <w:szCs w:val="28"/>
        </w:rPr>
        <w:t>esign</w:t>
      </w:r>
      <w:r w:rsidR="00A13990">
        <w:rPr>
          <w:sz w:val="28"/>
          <w:szCs w:val="28"/>
        </w:rPr>
        <w:t xml:space="preserve"> (</w:t>
      </w:r>
      <w:r w:rsidR="00A13990" w:rsidRPr="004569F9">
        <w:rPr>
          <w:sz w:val="28"/>
          <w:szCs w:val="28"/>
        </w:rPr>
        <w:t>DDD</w:t>
      </w:r>
      <w:r w:rsidR="00A13990">
        <w:rPr>
          <w:sz w:val="28"/>
          <w:szCs w:val="28"/>
        </w:rPr>
        <w:t xml:space="preserve">) </w:t>
      </w:r>
      <w:r w:rsidR="004569F9" w:rsidRPr="004569F9">
        <w:rPr>
          <w:sz w:val="28"/>
          <w:szCs w:val="28"/>
        </w:rPr>
        <w:t xml:space="preserve">is a tool to find boundaries in </w:t>
      </w:r>
      <w:r w:rsidR="00592BE6">
        <w:rPr>
          <w:sz w:val="28"/>
          <w:szCs w:val="28"/>
        </w:rPr>
        <w:t>a</w:t>
      </w:r>
      <w:r w:rsidR="004569F9" w:rsidRPr="004569F9">
        <w:rPr>
          <w:sz w:val="28"/>
          <w:szCs w:val="28"/>
        </w:rPr>
        <w:t xml:space="preserve"> system.</w:t>
      </w:r>
    </w:p>
    <w:p w14:paraId="558FEF79" w14:textId="202A7651" w:rsidR="004569F9" w:rsidRPr="004569F9" w:rsidRDefault="004569F9" w:rsidP="004569F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4569F9">
        <w:rPr>
          <w:sz w:val="28"/>
          <w:szCs w:val="28"/>
        </w:rPr>
        <w:t>Start simple, a façade, plus one context at a time.</w:t>
      </w:r>
    </w:p>
    <w:p w14:paraId="2D4705EE" w14:textId="77777777" w:rsidR="00177B8A" w:rsidRPr="00177B8A" w:rsidRDefault="00177B8A" w:rsidP="00177B8A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177B8A">
        <w:rPr>
          <w:sz w:val="28"/>
          <w:szCs w:val="28"/>
        </w:rPr>
        <w:t>Keep the steps reversible.</w:t>
      </w:r>
    </w:p>
    <w:p w14:paraId="6D4C6824" w14:textId="12D198EE" w:rsidR="004569F9" w:rsidRPr="004569F9" w:rsidRDefault="004569F9" w:rsidP="004569F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4569F9">
        <w:rPr>
          <w:sz w:val="28"/>
          <w:szCs w:val="28"/>
        </w:rPr>
        <w:t>Async pattern decouples but introduces dual writes and new architecture to account for.</w:t>
      </w:r>
    </w:p>
    <w:p w14:paraId="6F50CEAE" w14:textId="32FC3BBC" w:rsidR="004569F9" w:rsidRPr="004569F9" w:rsidRDefault="004569F9" w:rsidP="004569F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4569F9">
        <w:rPr>
          <w:sz w:val="28"/>
          <w:szCs w:val="28"/>
        </w:rPr>
        <w:t>Boundaries are the same across teams</w:t>
      </w:r>
      <w:r w:rsidR="00CC43FD">
        <w:rPr>
          <w:sz w:val="28"/>
          <w:szCs w:val="28"/>
        </w:rPr>
        <w:t>.</w:t>
      </w:r>
      <w:r w:rsidRPr="004569F9">
        <w:rPr>
          <w:sz w:val="28"/>
          <w:szCs w:val="28"/>
        </w:rPr>
        <w:t xml:space="preserve"> </w:t>
      </w:r>
      <w:r w:rsidR="00CC43FD">
        <w:rPr>
          <w:sz w:val="28"/>
          <w:szCs w:val="28"/>
        </w:rPr>
        <w:t>T</w:t>
      </w:r>
      <w:r w:rsidRPr="004569F9">
        <w:rPr>
          <w:sz w:val="28"/>
          <w:szCs w:val="28"/>
        </w:rPr>
        <w:t>he greater team should participate in the global architecture.</w:t>
      </w:r>
    </w:p>
    <w:p w14:paraId="2279FF61" w14:textId="77777777" w:rsidR="004569F9" w:rsidRDefault="004569F9" w:rsidP="004569F9">
      <w:pPr>
        <w:pStyle w:val="ListParagraph"/>
      </w:pPr>
    </w:p>
    <w:p w14:paraId="77732C4E" w14:textId="77777777" w:rsidR="006C6754" w:rsidRDefault="006C6754" w:rsidP="004569F9">
      <w:pPr>
        <w:pStyle w:val="ListParagraph"/>
      </w:pPr>
    </w:p>
    <w:p w14:paraId="42F7B24F" w14:textId="77777777" w:rsidR="006C6754" w:rsidRDefault="006C6754" w:rsidP="004569F9">
      <w:pPr>
        <w:pStyle w:val="ListParagraph"/>
      </w:pPr>
    </w:p>
    <w:p w14:paraId="5F630330" w14:textId="77777777" w:rsidR="006C6754" w:rsidRDefault="006C6754" w:rsidP="004569F9">
      <w:pPr>
        <w:pStyle w:val="ListParagraph"/>
      </w:pPr>
    </w:p>
    <w:p w14:paraId="46E71C85" w14:textId="77777777" w:rsidR="00C40BF8" w:rsidRDefault="00C40BF8" w:rsidP="004569F9">
      <w:pPr>
        <w:pStyle w:val="ListParagraph"/>
      </w:pPr>
    </w:p>
    <w:p w14:paraId="339FD53E" w14:textId="6AC98730" w:rsidR="006C6754" w:rsidRPr="00EE4108" w:rsidRDefault="006C6754" w:rsidP="006C6754">
      <w:pPr>
        <w:pStyle w:val="Title"/>
        <w:rPr>
          <w:sz w:val="44"/>
          <w:szCs w:val="44"/>
        </w:rPr>
      </w:pPr>
      <w:r>
        <w:rPr>
          <w:sz w:val="44"/>
          <w:szCs w:val="44"/>
        </w:rPr>
        <w:t>References &amp; Further Reading</w:t>
      </w:r>
      <w:r w:rsidR="00C40BF8">
        <w:rPr>
          <w:sz w:val="44"/>
          <w:szCs w:val="44"/>
        </w:rPr>
        <w:t>s</w:t>
      </w:r>
    </w:p>
    <w:p w14:paraId="2BDBCA9F" w14:textId="5FFD8B5A" w:rsidR="006C6754" w:rsidRDefault="006C6754" w:rsidP="00C40BF8">
      <w:pPr>
        <w:pStyle w:val="ListParagraph"/>
        <w:numPr>
          <w:ilvl w:val="0"/>
          <w:numId w:val="26"/>
        </w:numPr>
      </w:pPr>
      <w:r>
        <w:t>Eric Evans, Domain Driven Design: Tackling Complexity in the Heart of Software (2003)</w:t>
      </w:r>
      <w:r w:rsidR="00C40BF8">
        <w:t>.</w:t>
      </w:r>
    </w:p>
    <w:p w14:paraId="210AA4B8" w14:textId="6ECB94B7" w:rsidR="00C40BF8" w:rsidRDefault="00C40BF8" w:rsidP="00C40BF8">
      <w:pPr>
        <w:pStyle w:val="ListParagraph"/>
        <w:numPr>
          <w:ilvl w:val="0"/>
          <w:numId w:val="26"/>
        </w:numPr>
      </w:pPr>
      <w:r>
        <w:t>Martin Fowler, Strangler-fig Application (martinfowler.com).</w:t>
      </w:r>
    </w:p>
    <w:p w14:paraId="2A3991F4" w14:textId="7BEF8F15" w:rsidR="00C40BF8" w:rsidRDefault="00C40BF8" w:rsidP="00C40BF8">
      <w:pPr>
        <w:pStyle w:val="ListParagraph"/>
        <w:numPr>
          <w:ilvl w:val="0"/>
          <w:numId w:val="26"/>
        </w:numPr>
      </w:pPr>
      <w:r>
        <w:t>Sam Newman, Building Microservices and Monolith to Microservices (O’Reilly).</w:t>
      </w:r>
    </w:p>
    <w:p w14:paraId="2AD83736" w14:textId="77777777" w:rsidR="006C6754" w:rsidRDefault="006C6754" w:rsidP="004569F9">
      <w:pPr>
        <w:pStyle w:val="ListParagraph"/>
      </w:pPr>
    </w:p>
    <w:sectPr w:rsidR="006C6754" w:rsidSect="00EE4108">
      <w:footerReference w:type="default" r:id="rId8"/>
      <w:pgSz w:w="15840" w:h="12240" w:orient="landscape"/>
      <w:pgMar w:top="864" w:right="1584" w:bottom="864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8AC91" w14:textId="77777777" w:rsidR="003B0DA9" w:rsidRDefault="003B0DA9">
      <w:pPr>
        <w:spacing w:after="0" w:line="240" w:lineRule="auto"/>
      </w:pPr>
      <w:r>
        <w:separator/>
      </w:r>
    </w:p>
  </w:endnote>
  <w:endnote w:type="continuationSeparator" w:id="0">
    <w:p w14:paraId="0B0C0317" w14:textId="77777777" w:rsidR="003B0DA9" w:rsidRDefault="003B0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49F6EF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D695" w14:textId="77777777" w:rsidR="003B0DA9" w:rsidRDefault="003B0DA9">
      <w:pPr>
        <w:spacing w:after="0" w:line="240" w:lineRule="auto"/>
      </w:pPr>
      <w:r>
        <w:separator/>
      </w:r>
    </w:p>
  </w:footnote>
  <w:footnote w:type="continuationSeparator" w:id="0">
    <w:p w14:paraId="603D78E1" w14:textId="77777777" w:rsidR="003B0DA9" w:rsidRDefault="003B0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CA5730"/>
    <w:multiLevelType w:val="hybridMultilevel"/>
    <w:tmpl w:val="DB54C3A4"/>
    <w:lvl w:ilvl="0" w:tplc="67FEF0DC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454541" w:themeColor="text2" w:themeTint="E6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9750A2"/>
    <w:multiLevelType w:val="hybridMultilevel"/>
    <w:tmpl w:val="F7C4A2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C6EB3"/>
    <w:multiLevelType w:val="hybridMultilevel"/>
    <w:tmpl w:val="3362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200FC"/>
    <w:multiLevelType w:val="hybridMultilevel"/>
    <w:tmpl w:val="F5042E22"/>
    <w:lvl w:ilvl="0" w:tplc="5D0ADFFA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03DDD"/>
    <w:multiLevelType w:val="hybridMultilevel"/>
    <w:tmpl w:val="53404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B7C88"/>
    <w:multiLevelType w:val="hybridMultilevel"/>
    <w:tmpl w:val="834EAC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06471A"/>
    <w:multiLevelType w:val="hybridMultilevel"/>
    <w:tmpl w:val="CCFA2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C6537"/>
    <w:multiLevelType w:val="hybridMultilevel"/>
    <w:tmpl w:val="F7C4A20E"/>
    <w:lvl w:ilvl="0" w:tplc="A35229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B953E7"/>
    <w:multiLevelType w:val="hybridMultilevel"/>
    <w:tmpl w:val="274AC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B11750"/>
    <w:multiLevelType w:val="hybridMultilevel"/>
    <w:tmpl w:val="F7C4A2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44688">
    <w:abstractNumId w:val="8"/>
  </w:num>
  <w:num w:numId="2" w16cid:durableId="1829978976">
    <w:abstractNumId w:val="8"/>
  </w:num>
  <w:num w:numId="3" w16cid:durableId="1360811940">
    <w:abstractNumId w:val="9"/>
  </w:num>
  <w:num w:numId="4" w16cid:durableId="724793523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1990206510">
    <w:abstractNumId w:val="12"/>
  </w:num>
  <w:num w:numId="6" w16cid:durableId="357316246">
    <w:abstractNumId w:val="7"/>
  </w:num>
  <w:num w:numId="7" w16cid:durableId="437213449">
    <w:abstractNumId w:val="6"/>
  </w:num>
  <w:num w:numId="8" w16cid:durableId="559563018">
    <w:abstractNumId w:val="5"/>
  </w:num>
  <w:num w:numId="9" w16cid:durableId="2001544233">
    <w:abstractNumId w:val="4"/>
  </w:num>
  <w:num w:numId="10" w16cid:durableId="2011331275">
    <w:abstractNumId w:val="3"/>
  </w:num>
  <w:num w:numId="11" w16cid:durableId="1138181046">
    <w:abstractNumId w:val="2"/>
  </w:num>
  <w:num w:numId="12" w16cid:durableId="1090659307">
    <w:abstractNumId w:val="1"/>
  </w:num>
  <w:num w:numId="13" w16cid:durableId="756175630">
    <w:abstractNumId w:val="0"/>
  </w:num>
  <w:num w:numId="14" w16cid:durableId="234323614">
    <w:abstractNumId w:val="8"/>
    <w:lvlOverride w:ilvl="0">
      <w:startOverride w:val="1"/>
    </w:lvlOverride>
  </w:num>
  <w:num w:numId="15" w16cid:durableId="1031953348">
    <w:abstractNumId w:val="8"/>
  </w:num>
  <w:num w:numId="16" w16cid:durableId="939023208">
    <w:abstractNumId w:val="20"/>
  </w:num>
  <w:num w:numId="17" w16cid:durableId="714353475">
    <w:abstractNumId w:val="19"/>
  </w:num>
  <w:num w:numId="18" w16cid:durableId="2052532772">
    <w:abstractNumId w:val="15"/>
  </w:num>
  <w:num w:numId="19" w16cid:durableId="611330044">
    <w:abstractNumId w:val="17"/>
  </w:num>
  <w:num w:numId="20" w16cid:durableId="894198739">
    <w:abstractNumId w:val="18"/>
  </w:num>
  <w:num w:numId="21" w16cid:durableId="1766876825">
    <w:abstractNumId w:val="13"/>
  </w:num>
  <w:num w:numId="22" w16cid:durableId="737871997">
    <w:abstractNumId w:val="11"/>
  </w:num>
  <w:num w:numId="23" w16cid:durableId="2013336641">
    <w:abstractNumId w:val="14"/>
  </w:num>
  <w:num w:numId="24" w16cid:durableId="2116517548">
    <w:abstractNumId w:val="21"/>
  </w:num>
  <w:num w:numId="25" w16cid:durableId="1550535439">
    <w:abstractNumId w:val="10"/>
  </w:num>
  <w:num w:numId="26" w16cid:durableId="21319693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08"/>
    <w:rsid w:val="00027277"/>
    <w:rsid w:val="000A66FD"/>
    <w:rsid w:val="000F0FC4"/>
    <w:rsid w:val="00166EDB"/>
    <w:rsid w:val="00177B8A"/>
    <w:rsid w:val="002808C2"/>
    <w:rsid w:val="003B0DA9"/>
    <w:rsid w:val="003C1E9C"/>
    <w:rsid w:val="003F31CF"/>
    <w:rsid w:val="0042745A"/>
    <w:rsid w:val="004535A2"/>
    <w:rsid w:val="004569F9"/>
    <w:rsid w:val="00457801"/>
    <w:rsid w:val="00524388"/>
    <w:rsid w:val="0054725F"/>
    <w:rsid w:val="005519CF"/>
    <w:rsid w:val="00592BE6"/>
    <w:rsid w:val="005E7897"/>
    <w:rsid w:val="006C6754"/>
    <w:rsid w:val="006D1FE6"/>
    <w:rsid w:val="007B22C2"/>
    <w:rsid w:val="00853BBB"/>
    <w:rsid w:val="00936BC3"/>
    <w:rsid w:val="0097591F"/>
    <w:rsid w:val="009939FC"/>
    <w:rsid w:val="00A13990"/>
    <w:rsid w:val="00AF2B4E"/>
    <w:rsid w:val="00BB58E9"/>
    <w:rsid w:val="00C40BF8"/>
    <w:rsid w:val="00C44849"/>
    <w:rsid w:val="00C725DF"/>
    <w:rsid w:val="00CC43FD"/>
    <w:rsid w:val="00D165A0"/>
    <w:rsid w:val="00D72C45"/>
    <w:rsid w:val="00D82E0E"/>
    <w:rsid w:val="00DA5055"/>
    <w:rsid w:val="00DF32AF"/>
    <w:rsid w:val="00E21FB3"/>
    <w:rsid w:val="00E479B3"/>
    <w:rsid w:val="00E60E1A"/>
    <w:rsid w:val="00E6123B"/>
    <w:rsid w:val="00E73AC0"/>
    <w:rsid w:val="00EE4108"/>
    <w:rsid w:val="00EF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99A96"/>
  <w15:chartTrackingRefBased/>
  <w15:docId w15:val="{331EEBFD-973A-154C-A7F1-A00F38DD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2A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unhideWhenUsed/>
    <w:qFormat/>
    <w:rsid w:val="00EE4108"/>
    <w:pPr>
      <w:ind w:left="720"/>
      <w:contextualSpacing/>
    </w:pPr>
  </w:style>
  <w:style w:type="table" w:styleId="TableGrid">
    <w:name w:val="Table Grid"/>
    <w:basedOn w:val="TableNormal"/>
    <w:uiPriority w:val="39"/>
    <w:rsid w:val="00D82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wanelgendy/Library/Containers/com.microsoft.Word/Data/Library/Application%20Support/Microsoft/Office/16.0/DTS/en-US%7b0C9554CF-D0C3-BF4D-80C9-E0BF413AA5B7%7d/%7bD155061B-81FE-9845-BEBD-A22C36DCF49E%7dtf10002069.dotx" TargetMode="External"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8E8967-E3CB-AF41-854E-DE66CA45A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Write a Journal.dotx</Template>
  <TotalTime>267</TotalTime>
  <Pages>9</Pages>
  <Words>540</Words>
  <Characters>2992</Characters>
  <Application>Microsoft Office Word</Application>
  <DocSecurity>0</DocSecurity>
  <Lines>136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ELGendy</dc:creator>
  <cp:keywords/>
  <dc:description/>
  <cp:lastModifiedBy>Marwan Elgendy</cp:lastModifiedBy>
  <cp:revision>13</cp:revision>
  <dcterms:created xsi:type="dcterms:W3CDTF">2026-05-28T21:45:00Z</dcterms:created>
  <dcterms:modified xsi:type="dcterms:W3CDTF">2026-05-30T01:06:00Z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